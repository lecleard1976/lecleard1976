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AF3A" w14:textId="77777777" w:rsidR="005D05C6" w:rsidRPr="00597378" w:rsidRDefault="005D05C6" w:rsidP="005D05C6">
      <w:pPr>
        <w:pStyle w:val="Header0"/>
        <w:jc w:val="center"/>
        <w:rPr>
          <w:rFonts w:cs="Arial"/>
          <w:b/>
          <w:color w:val="5F249F"/>
          <w:sz w:val="36"/>
          <w:szCs w:val="36"/>
        </w:rPr>
      </w:pPr>
      <w:r w:rsidRPr="00597378">
        <w:rPr>
          <w:rFonts w:cs="Arial"/>
          <w:b/>
          <w:color w:val="5F249F"/>
          <w:sz w:val="36"/>
          <w:szCs w:val="36"/>
        </w:rPr>
        <w:t>Business Exchange Services (BES)</w:t>
      </w:r>
    </w:p>
    <w:p w14:paraId="71EBFB4A" w14:textId="77777777" w:rsidR="005D05C6" w:rsidRPr="00537CB6" w:rsidRDefault="00000000" w:rsidP="005D05C6">
      <w:pPr>
        <w:pStyle w:val="Header0"/>
        <w:jc w:val="center"/>
        <w:rPr>
          <w:rFonts w:cs="Arial"/>
          <w:b/>
          <w:sz w:val="28"/>
          <w:szCs w:val="32"/>
        </w:rPr>
      </w:pPr>
      <w:hyperlink r:id="rId11" w:history="1">
        <w:r w:rsidR="005D05C6" w:rsidRPr="00537CB6">
          <w:rPr>
            <w:rStyle w:val="Hyperlink"/>
            <w:rFonts w:cs="Arial"/>
            <w:b/>
            <w:sz w:val="28"/>
            <w:szCs w:val="32"/>
          </w:rPr>
          <w:t>bes-sales-support@dxc.com</w:t>
        </w:r>
      </w:hyperlink>
    </w:p>
    <w:p w14:paraId="05F7AB78" w14:textId="77777777" w:rsidR="005D05C6" w:rsidRDefault="005D05C6" w:rsidP="00733FD9">
      <w:pPr>
        <w:tabs>
          <w:tab w:val="left" w:pos="2160"/>
        </w:tabs>
      </w:pPr>
    </w:p>
    <w:p w14:paraId="2E7AC243" w14:textId="77777777" w:rsidR="005D05C6" w:rsidRPr="00CD2D7F" w:rsidRDefault="005D05C6" w:rsidP="005D05C6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6"/>
        <w:gridCol w:w="2389"/>
        <w:gridCol w:w="4140"/>
      </w:tblGrid>
      <w:tr w:rsidR="005D05C6" w:rsidRPr="00694097" w14:paraId="1497DBF4" w14:textId="77777777" w:rsidTr="00287884">
        <w:trPr>
          <w:trHeight w:val="2897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5ACF" w14:textId="77777777" w:rsidR="005D05C6" w:rsidRPr="00292D08" w:rsidRDefault="005D05C6" w:rsidP="00287884">
            <w:pPr>
              <w:spacing w:before="100" w:beforeAutospacing="1"/>
              <w:jc w:val="center"/>
              <w:textAlignment w:val="top"/>
              <w:rPr>
                <w:sz w:val="4"/>
                <w:szCs w:val="4"/>
              </w:rPr>
            </w:pPr>
            <w:bookmarkStart w:id="0" w:name="_Hlk89776968"/>
          </w:p>
          <w:p w14:paraId="35578234" w14:textId="77777777" w:rsidR="005D05C6" w:rsidRPr="00DD4825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36"/>
              </w:rPr>
            </w:pPr>
            <w:r>
              <w:object w:dxaOrig="2820" w:dyaOrig="3300" w14:anchorId="20E396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pt;height:115.5pt" o:ole="">
                  <v:imagedata r:id="rId12" o:title=""/>
                </v:shape>
                <o:OLEObject Type="Embed" ProgID="PBrush" ShapeID="_x0000_i1025" DrawAspect="Content" ObjectID="_1764744211" r:id="rId13"/>
              </w:objec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D7E8" w14:textId="77777777" w:rsidR="005D05C6" w:rsidRPr="00DD4825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36"/>
              </w:rPr>
            </w:pPr>
            <w:r w:rsidRPr="00DD4825">
              <w:rPr>
                <w:rFonts w:eastAsia="Times New Roman" w:cs="Arial"/>
                <w:b/>
                <w:sz w:val="24"/>
                <w:szCs w:val="36"/>
              </w:rPr>
              <w:t>Contact Me for:</w:t>
            </w:r>
          </w:p>
          <w:p w14:paraId="7BA9E95F" w14:textId="77777777" w:rsidR="005D05C6" w:rsidRPr="00597378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color w:val="5F249F"/>
                <w:sz w:val="24"/>
                <w:szCs w:val="36"/>
              </w:rPr>
            </w:pPr>
            <w:r w:rsidRPr="00597378">
              <w:rPr>
                <w:rFonts w:eastAsia="Times New Roman" w:cs="Arial"/>
                <w:color w:val="5F249F"/>
                <w:sz w:val="24"/>
                <w:szCs w:val="27"/>
              </w:rPr>
              <w:t>All BES Non-Healthcare Solutions</w:t>
            </w:r>
          </w:p>
          <w:p w14:paraId="406AD8B9" w14:textId="279EE2A2" w:rsidR="005D05C6" w:rsidRPr="00DD4825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sz w:val="36"/>
                <w:szCs w:val="36"/>
              </w:rPr>
            </w:pPr>
            <w:r w:rsidRPr="00DD4825">
              <w:rPr>
                <w:rFonts w:eastAsia="Times New Roman" w:cs="Arial"/>
                <w:sz w:val="24"/>
                <w:szCs w:val="36"/>
              </w:rPr>
              <w:t xml:space="preserve">Primary contact for </w:t>
            </w:r>
            <w:r w:rsidR="00CA45F5">
              <w:rPr>
                <w:rFonts w:eastAsia="Times New Roman" w:cs="Arial"/>
                <w:color w:val="5F249F"/>
                <w:sz w:val="24"/>
                <w:szCs w:val="27"/>
              </w:rPr>
              <w:t>EMEA</w:t>
            </w:r>
            <w:r w:rsidR="00E96393">
              <w:rPr>
                <w:rFonts w:eastAsia="Times New Roman" w:cs="Arial"/>
                <w:color w:val="5F249F"/>
                <w:sz w:val="24"/>
                <w:szCs w:val="27"/>
              </w:rPr>
              <w:t>/AP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0ABF" w14:textId="77777777" w:rsidR="005D05C6" w:rsidRPr="00DD4825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36"/>
                <w:szCs w:val="36"/>
              </w:rPr>
            </w:pPr>
            <w:r>
              <w:rPr>
                <w:rFonts w:eastAsia="Times New Roman" w:cs="Arial"/>
                <w:b/>
                <w:bCs/>
                <w:sz w:val="36"/>
                <w:szCs w:val="36"/>
              </w:rPr>
              <w:t>Stefan Ceulemans</w:t>
            </w:r>
          </w:p>
          <w:p w14:paraId="1BEE1D8D" w14:textId="77777777" w:rsidR="005D05C6" w:rsidRPr="00DD4825" w:rsidRDefault="005D05C6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 w:rsidRPr="00DD4825">
              <w:rPr>
                <w:rFonts w:eastAsia="Times New Roman" w:cs="Arial"/>
                <w:color w:val="767171"/>
                <w:sz w:val="24"/>
                <w:szCs w:val="24"/>
              </w:rPr>
              <w:t>Business Exchange Services</w:t>
            </w:r>
          </w:p>
          <w:p w14:paraId="18F06DBC" w14:textId="77777777" w:rsidR="005D05C6" w:rsidRPr="00DD4825" w:rsidRDefault="005D05C6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>
              <w:rPr>
                <w:rFonts w:eastAsia="Times New Roman" w:cs="Arial"/>
                <w:color w:val="767171"/>
                <w:sz w:val="24"/>
                <w:szCs w:val="24"/>
              </w:rPr>
              <w:t>EMEA Delivery Manager</w:t>
            </w:r>
          </w:p>
          <w:p w14:paraId="5AAE9206" w14:textId="77777777" w:rsidR="005D05C6" w:rsidRDefault="00000000" w:rsidP="00287884">
            <w:pPr>
              <w:jc w:val="center"/>
              <w:textAlignment w:val="top"/>
              <w:rPr>
                <w:rStyle w:val="Hyperlink"/>
                <w:rFonts w:eastAsia="Times New Roman" w:cs="Arial"/>
                <w:sz w:val="24"/>
                <w:szCs w:val="24"/>
              </w:rPr>
            </w:pPr>
            <w:hyperlink r:id="rId14" w:history="1">
              <w:r w:rsidR="005D05C6">
                <w:rPr>
                  <w:rStyle w:val="Hyperlink"/>
                  <w:rFonts w:eastAsia="Times New Roman" w:cs="Arial"/>
                  <w:sz w:val="24"/>
                  <w:szCs w:val="24"/>
                </w:rPr>
                <w:t>stefan.ceulemans@dxc.com</w:t>
              </w:r>
            </w:hyperlink>
          </w:p>
          <w:p w14:paraId="7624CA04" w14:textId="77777777" w:rsidR="005D05C6" w:rsidRDefault="005D05C6" w:rsidP="00287884">
            <w:pPr>
              <w:jc w:val="center"/>
              <w:textAlignment w:val="top"/>
              <w:rPr>
                <w:rFonts w:eastAsia="Times New Roman" w:cs="Arial"/>
                <w:sz w:val="36"/>
                <w:szCs w:val="36"/>
              </w:rPr>
            </w:pPr>
          </w:p>
          <w:p w14:paraId="7C66F37C" w14:textId="77777777" w:rsidR="005D05C6" w:rsidRPr="00CD2D7F" w:rsidRDefault="005D05C6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E4DE00" wp14:editId="7F259677">
                  <wp:extent cx="1836420" cy="278245"/>
                  <wp:effectExtent l="0" t="0" r="0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2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0DDD584" w14:textId="2EA624E0" w:rsidR="005D05C6" w:rsidRDefault="005D05C6" w:rsidP="005D05C6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6"/>
        <w:gridCol w:w="2389"/>
        <w:gridCol w:w="4140"/>
      </w:tblGrid>
      <w:tr w:rsidR="007F3AE3" w:rsidRPr="00694097" w14:paraId="6DC37436" w14:textId="77777777" w:rsidTr="009569F7">
        <w:trPr>
          <w:trHeight w:val="3095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A1F9" w14:textId="4AB5B7E7" w:rsidR="007F3AE3" w:rsidRPr="00F71C2F" w:rsidRDefault="00626146" w:rsidP="00F71C2F">
            <w:pPr>
              <w:spacing w:before="100" w:beforeAutospacing="1"/>
              <w:textAlignment w:val="top"/>
              <w:rPr>
                <w:sz w:val="4"/>
                <w:szCs w:val="4"/>
              </w:rPr>
            </w:pPr>
            <w:r w:rsidRPr="00C4725D">
              <w:rPr>
                <w:rFonts w:eastAsia="Times New Roman" w:cs="Arial"/>
                <w:b/>
                <w:noProof/>
                <w:sz w:val="24"/>
                <w:szCs w:val="36"/>
              </w:rPr>
              <w:drawing>
                <wp:anchor distT="0" distB="0" distL="114300" distR="114300" simplePos="0" relativeHeight="251739136" behindDoc="0" locked="0" layoutInCell="1" allowOverlap="1" wp14:anchorId="16E49B48" wp14:editId="08067DE5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-1548130</wp:posOffset>
                  </wp:positionV>
                  <wp:extent cx="1206500" cy="1617980"/>
                  <wp:effectExtent l="0" t="0" r="0" b="1270"/>
                  <wp:wrapTopAndBottom/>
                  <wp:docPr id="10" name="Picture 10" descr="C:\Users\bassemic\OneDrive - Hewlett Packard Enterprise\BES - Other\BES - Portal - NEW\New Portal\Sales Contacts\Mats_Janss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assemic\OneDrive - Hewlett Packard Enterprise\BES - Other\BES - Portal - NEW\New Portal\Sales Contacts\Mats_Jans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C8A4" w14:textId="77777777" w:rsidR="007F3AE3" w:rsidRPr="00DD4825" w:rsidRDefault="007F3AE3" w:rsidP="00600C57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36"/>
              </w:rPr>
            </w:pPr>
            <w:r w:rsidRPr="00DD4825">
              <w:rPr>
                <w:rFonts w:eastAsia="Times New Roman" w:cs="Arial"/>
                <w:b/>
                <w:sz w:val="24"/>
                <w:szCs w:val="36"/>
              </w:rPr>
              <w:t>Contact Me for:</w:t>
            </w:r>
          </w:p>
          <w:p w14:paraId="5FA306BB" w14:textId="77777777" w:rsidR="007F3AE3" w:rsidRPr="00597378" w:rsidRDefault="007F3AE3" w:rsidP="00600C57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color w:val="5F249F"/>
                <w:sz w:val="24"/>
                <w:szCs w:val="36"/>
              </w:rPr>
            </w:pPr>
            <w:r w:rsidRPr="00597378">
              <w:rPr>
                <w:rFonts w:eastAsia="Times New Roman" w:cs="Arial"/>
                <w:color w:val="5F249F"/>
                <w:sz w:val="24"/>
                <w:szCs w:val="27"/>
              </w:rPr>
              <w:t>All BES Non-Healthcare Solutions</w:t>
            </w:r>
          </w:p>
          <w:p w14:paraId="0C4614E5" w14:textId="1FB038E1" w:rsidR="007F3AE3" w:rsidRPr="00DD4825" w:rsidRDefault="007F3AE3" w:rsidP="00600C57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sz w:val="36"/>
                <w:szCs w:val="36"/>
              </w:rPr>
            </w:pPr>
            <w:r w:rsidRPr="00DD4825">
              <w:rPr>
                <w:rFonts w:eastAsia="Times New Roman" w:cs="Arial"/>
                <w:sz w:val="24"/>
                <w:szCs w:val="36"/>
              </w:rPr>
              <w:t xml:space="preserve">Primary contact for </w:t>
            </w:r>
            <w:r w:rsidR="00CA45F5" w:rsidRPr="00597378">
              <w:rPr>
                <w:rFonts w:eastAsia="Times New Roman" w:cs="Arial"/>
                <w:color w:val="5F249F"/>
                <w:sz w:val="24"/>
                <w:szCs w:val="27"/>
              </w:rPr>
              <w:t>A</w:t>
            </w:r>
            <w:r w:rsidR="00CA45F5">
              <w:rPr>
                <w:rFonts w:eastAsia="Times New Roman" w:cs="Arial"/>
                <w:color w:val="5F249F"/>
                <w:sz w:val="24"/>
                <w:szCs w:val="27"/>
              </w:rPr>
              <w:t>MS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4A50" w14:textId="70F181DF" w:rsidR="007F3AE3" w:rsidRPr="00DD4825" w:rsidRDefault="00371C84" w:rsidP="00600C57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36"/>
                <w:szCs w:val="36"/>
              </w:rPr>
            </w:pPr>
            <w:r>
              <w:rPr>
                <w:rFonts w:eastAsia="Times New Roman" w:cs="Arial"/>
                <w:b/>
                <w:bCs/>
                <w:sz w:val="36"/>
                <w:szCs w:val="36"/>
              </w:rPr>
              <w:t>Mats Jan</w:t>
            </w:r>
            <w:r w:rsidR="00CA45F5">
              <w:rPr>
                <w:rFonts w:eastAsia="Times New Roman" w:cs="Arial"/>
                <w:b/>
                <w:bCs/>
                <w:sz w:val="36"/>
                <w:szCs w:val="36"/>
              </w:rPr>
              <w:t>sson</w:t>
            </w:r>
          </w:p>
          <w:p w14:paraId="41DBD6F3" w14:textId="77777777" w:rsidR="007F3AE3" w:rsidRPr="00DD4825" w:rsidRDefault="007F3AE3" w:rsidP="00600C57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 w:rsidRPr="00DD4825">
              <w:rPr>
                <w:rFonts w:eastAsia="Times New Roman" w:cs="Arial"/>
                <w:color w:val="767171"/>
                <w:sz w:val="24"/>
                <w:szCs w:val="24"/>
              </w:rPr>
              <w:t>Business Exchange Services</w:t>
            </w:r>
          </w:p>
          <w:p w14:paraId="1AA0AD8E" w14:textId="1DF4FE0A" w:rsidR="00D46A1C" w:rsidRDefault="00CD28EF" w:rsidP="00600C57">
            <w:pPr>
              <w:jc w:val="center"/>
              <w:textAlignment w:val="top"/>
              <w:rPr>
                <w:rFonts w:eastAsia="Times New Roman" w:cs="Arial"/>
                <w:color w:val="767171"/>
                <w:sz w:val="24"/>
                <w:szCs w:val="24"/>
              </w:rPr>
            </w:pPr>
            <w:r w:rsidRPr="00CD28EF">
              <w:rPr>
                <w:rFonts w:eastAsia="Times New Roman" w:cs="Arial"/>
                <w:color w:val="767171"/>
                <w:sz w:val="24"/>
                <w:szCs w:val="24"/>
              </w:rPr>
              <w:t xml:space="preserve">B2B Solutions </w:t>
            </w:r>
            <w:r w:rsidR="00022E8F">
              <w:rPr>
                <w:rFonts w:eastAsia="Times New Roman" w:cs="Arial"/>
                <w:color w:val="767171"/>
                <w:sz w:val="24"/>
                <w:szCs w:val="24"/>
              </w:rPr>
              <w:t>Architect</w:t>
            </w:r>
            <w:r w:rsidRPr="00CD28EF">
              <w:rPr>
                <w:rFonts w:eastAsia="Times New Roman" w:cs="Arial"/>
                <w:color w:val="767171"/>
                <w:sz w:val="24"/>
                <w:szCs w:val="24"/>
              </w:rPr>
              <w:t xml:space="preserve"> (Delivery)</w:t>
            </w:r>
          </w:p>
          <w:p w14:paraId="2CDAF16C" w14:textId="62690E44" w:rsidR="007F3AE3" w:rsidRDefault="00000000" w:rsidP="00600C57">
            <w:pPr>
              <w:jc w:val="center"/>
              <w:textAlignment w:val="top"/>
            </w:pPr>
            <w:hyperlink r:id="rId17" w:history="1">
              <w:r w:rsidR="009675EE" w:rsidRPr="00BE302D">
                <w:rPr>
                  <w:rStyle w:val="Hyperlink"/>
                  <w:szCs w:val="20"/>
                  <w:lang w:val="en-GB"/>
                </w:rPr>
                <w:t>mats.jansson2@dxc.com</w:t>
              </w:r>
            </w:hyperlink>
          </w:p>
          <w:p w14:paraId="24590B30" w14:textId="77777777" w:rsidR="00371C84" w:rsidRPr="00371C84" w:rsidRDefault="00371C84" w:rsidP="00600C57">
            <w:pPr>
              <w:jc w:val="center"/>
              <w:textAlignment w:val="top"/>
              <w:rPr>
                <w:rFonts w:eastAsia="Times New Roman" w:cs="Arial"/>
                <w:sz w:val="36"/>
                <w:szCs w:val="36"/>
              </w:rPr>
            </w:pPr>
          </w:p>
          <w:p w14:paraId="666C8F54" w14:textId="79008772" w:rsidR="007F3AE3" w:rsidRPr="00CD2D7F" w:rsidRDefault="007F3AE3" w:rsidP="00600C57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4E2EA1" wp14:editId="185FCFCD">
                  <wp:extent cx="1836420" cy="278245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2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2727F" w14:textId="69F013AC" w:rsidR="007F3AE3" w:rsidRDefault="007F3AE3" w:rsidP="005D05C6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430"/>
        <w:gridCol w:w="4140"/>
      </w:tblGrid>
      <w:tr w:rsidR="00726E99" w:rsidRPr="00694097" w14:paraId="1712540D" w14:textId="77777777" w:rsidTr="000472BE">
        <w:trPr>
          <w:trHeight w:val="2772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0AF5" w14:textId="6170B137" w:rsidR="00E56EA8" w:rsidRPr="00BC1EE1" w:rsidRDefault="00726E99" w:rsidP="00726E99">
            <w:pPr>
              <w:spacing w:before="240" w:line="360" w:lineRule="auto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noProof/>
                <w:sz w:val="24"/>
                <w:szCs w:val="24"/>
              </w:rPr>
              <w:drawing>
                <wp:inline distT="0" distB="0" distL="0" distR="0" wp14:anchorId="3B4B83FE" wp14:editId="30B4BC03">
                  <wp:extent cx="1138917" cy="1518557"/>
                  <wp:effectExtent l="0" t="0" r="4445" b="5715"/>
                  <wp:docPr id="15" name="Picture 15" descr="A person in a su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person in a suit&#10;&#10;Description automatically generated with low confiden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672" cy="153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526B" w14:textId="77777777" w:rsidR="00E56EA8" w:rsidRDefault="00E56EA8" w:rsidP="00C612B3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</w:p>
          <w:p w14:paraId="480E2746" w14:textId="69BD4B08" w:rsidR="00E56EA8" w:rsidRPr="00BC1EE1" w:rsidRDefault="00E56EA8" w:rsidP="00C612B3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 w:rsidRPr="00BC1EE1">
              <w:rPr>
                <w:rFonts w:eastAsia="Times New Roman" w:cs="Arial"/>
                <w:b/>
                <w:sz w:val="24"/>
                <w:szCs w:val="24"/>
              </w:rPr>
              <w:t>Contact Me for:</w:t>
            </w:r>
          </w:p>
          <w:p w14:paraId="620594A0" w14:textId="4966547B" w:rsidR="00E56EA8" w:rsidRPr="00597378" w:rsidRDefault="008111C1" w:rsidP="00C612B3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color w:val="5F249F"/>
                <w:sz w:val="24"/>
                <w:szCs w:val="24"/>
              </w:rPr>
            </w:pPr>
            <w:r>
              <w:rPr>
                <w:rFonts w:eastAsia="Times New Roman" w:cs="Arial"/>
                <w:color w:val="5F249F"/>
                <w:sz w:val="24"/>
                <w:szCs w:val="24"/>
              </w:rPr>
              <w:t xml:space="preserve">BES </w:t>
            </w:r>
            <w:r w:rsidR="00E56EA8">
              <w:rPr>
                <w:rFonts w:eastAsia="Times New Roman" w:cs="Arial"/>
                <w:color w:val="5F249F"/>
                <w:sz w:val="24"/>
                <w:szCs w:val="24"/>
              </w:rPr>
              <w:t>SEEBURGER Solutions</w:t>
            </w:r>
          </w:p>
          <w:p w14:paraId="0B23A30F" w14:textId="77777777" w:rsidR="00E56EA8" w:rsidRPr="00694097" w:rsidRDefault="00E56EA8" w:rsidP="00C612B3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  <w:r w:rsidRPr="00BC1EE1">
              <w:rPr>
                <w:rFonts w:ascii="Verdana" w:eastAsia="Times New Roman" w:hAnsi="Verdana" w:cs="Arial"/>
                <w:sz w:val="24"/>
                <w:szCs w:val="24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1D42" w14:textId="5AC83601" w:rsidR="00E56EA8" w:rsidRPr="00E56EA8" w:rsidRDefault="00E56EA8" w:rsidP="00C612B3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b/>
                <w:sz w:val="36"/>
                <w:szCs w:val="36"/>
                <w:lang w:val="de-DE"/>
              </w:rPr>
            </w:pPr>
            <w:r w:rsidRPr="00E56EA8">
              <w:rPr>
                <w:rFonts w:eastAsia="Times New Roman" w:cs="Arial"/>
                <w:b/>
                <w:bCs/>
                <w:sz w:val="36"/>
                <w:szCs w:val="36"/>
                <w:lang w:val="de-DE"/>
              </w:rPr>
              <w:t>Kai Haberzettl</w:t>
            </w:r>
          </w:p>
          <w:p w14:paraId="50F670A0" w14:textId="494835F2" w:rsidR="00E56EA8" w:rsidRPr="00E56EA8" w:rsidRDefault="00E56EA8" w:rsidP="00C612B3">
            <w:pPr>
              <w:jc w:val="center"/>
              <w:textAlignment w:val="top"/>
              <w:rPr>
                <w:rFonts w:eastAsia="Times New Roman" w:cs="Arial"/>
                <w:color w:val="767171"/>
                <w:sz w:val="24"/>
                <w:szCs w:val="24"/>
                <w:lang w:val="de-DE"/>
              </w:rPr>
            </w:pPr>
            <w:r w:rsidRPr="00E56EA8">
              <w:rPr>
                <w:rFonts w:eastAsia="Times New Roman" w:cs="Arial"/>
                <w:color w:val="767171"/>
                <w:sz w:val="24"/>
                <w:szCs w:val="24"/>
                <w:lang w:val="de-DE"/>
              </w:rPr>
              <w:t>Project Manager</w:t>
            </w:r>
          </w:p>
          <w:p w14:paraId="194B8983" w14:textId="53785D91" w:rsidR="00E56EA8" w:rsidRPr="00E56EA8" w:rsidRDefault="00E56EA8" w:rsidP="00C612B3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  <w:lang w:val="de-DE"/>
              </w:rPr>
            </w:pPr>
            <w:r w:rsidRPr="00E56EA8">
              <w:rPr>
                <w:rFonts w:eastAsia="Times New Roman" w:cs="Arial"/>
                <w:color w:val="767171"/>
                <w:sz w:val="24"/>
                <w:szCs w:val="24"/>
                <w:lang w:val="de-DE"/>
              </w:rPr>
              <w:t>Se</w:t>
            </w:r>
            <w:r>
              <w:rPr>
                <w:rFonts w:eastAsia="Times New Roman" w:cs="Arial"/>
                <w:color w:val="767171"/>
                <w:sz w:val="24"/>
                <w:szCs w:val="24"/>
                <w:lang w:val="de-DE"/>
              </w:rPr>
              <w:t>eburger COE</w:t>
            </w:r>
          </w:p>
          <w:p w14:paraId="01E722D6" w14:textId="3EF20001" w:rsidR="00E56EA8" w:rsidRPr="00E56EA8" w:rsidRDefault="00000000" w:rsidP="00AE0AC6">
            <w:pPr>
              <w:spacing w:before="120"/>
              <w:jc w:val="center"/>
              <w:textAlignment w:val="top"/>
              <w:rPr>
                <w:rStyle w:val="Hyperlink"/>
                <w:rFonts w:eastAsia="Times New Roman" w:cs="Arial"/>
                <w:sz w:val="24"/>
                <w:szCs w:val="24"/>
                <w:lang w:val="de-DE"/>
              </w:rPr>
            </w:pPr>
            <w:hyperlink r:id="rId19" w:history="1">
              <w:r w:rsidR="00AE0AC6" w:rsidRPr="00033F41">
                <w:rPr>
                  <w:rStyle w:val="Hyperlink"/>
                  <w:rFonts w:eastAsia="Times New Roman" w:cs="Arial"/>
                  <w:sz w:val="24"/>
                  <w:szCs w:val="24"/>
                  <w:lang w:val="de-DE"/>
                </w:rPr>
                <w:t>kai.haberzettl@dxc.com</w:t>
              </w:r>
            </w:hyperlink>
          </w:p>
          <w:p w14:paraId="1B3020B8" w14:textId="77777777" w:rsidR="00E56EA8" w:rsidRPr="00E56EA8" w:rsidRDefault="00E56EA8" w:rsidP="00C612B3">
            <w:pPr>
              <w:jc w:val="center"/>
              <w:textAlignment w:val="top"/>
              <w:rPr>
                <w:rStyle w:val="Hyperlink"/>
                <w:rFonts w:eastAsia="Times New Roman" w:cs="Arial"/>
                <w:sz w:val="24"/>
                <w:szCs w:val="24"/>
                <w:lang w:val="de-DE"/>
              </w:rPr>
            </w:pPr>
          </w:p>
          <w:p w14:paraId="2063F66F" w14:textId="77777777" w:rsidR="00E56EA8" w:rsidRDefault="00E56EA8" w:rsidP="00C612B3">
            <w:pPr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52F233B" wp14:editId="6C676439">
                  <wp:extent cx="1836420" cy="278245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2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1C4A9" w14:textId="77777777" w:rsidR="00E56EA8" w:rsidRPr="00694097" w:rsidRDefault="00E56EA8" w:rsidP="00C612B3">
            <w:pPr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</w:p>
        </w:tc>
      </w:tr>
    </w:tbl>
    <w:p w14:paraId="3A2F98DB" w14:textId="77777777" w:rsidR="00E56EA8" w:rsidRDefault="00E56EA8" w:rsidP="005D05C6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430"/>
        <w:gridCol w:w="4140"/>
      </w:tblGrid>
      <w:tr w:rsidR="005D05C6" w:rsidRPr="00694097" w14:paraId="7F5B243C" w14:textId="77777777" w:rsidTr="00287884">
        <w:trPr>
          <w:trHeight w:val="2870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F36E" w14:textId="1DB2A11B" w:rsidR="005D05C6" w:rsidRPr="00BC1EE1" w:rsidRDefault="00000000" w:rsidP="00287884">
            <w:pPr>
              <w:spacing w:before="100" w:beforeAutospacing="1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Cs w:val="22"/>
              </w:rPr>
              <w:object w:dxaOrig="1440" w:dyaOrig="1440" w14:anchorId="0C72884D">
                <v:shape id="_x0000_s2050" type="#_x0000_t75" style="position:absolute;margin-left:3.4pt;margin-top:12pt;width:88.5pt;height:118.5pt;z-index:251737088;mso-position-horizontal-relative:margin;mso-position-vertical-relative:margin">
                  <v:imagedata r:id="rId20" o:title=""/>
                  <w10:wrap type="square" anchorx="margin" anchory="margin"/>
                </v:shape>
                <o:OLEObject Type="Embed" ProgID="PBrush" ShapeID="_x0000_s2050" DrawAspect="Content" ObjectID="_1764744212" r:id="rId21"/>
              </w:objec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B1EE" w14:textId="77777777" w:rsidR="005D05C6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</w:p>
          <w:p w14:paraId="1AB5D1C1" w14:textId="77777777" w:rsidR="005D05C6" w:rsidRPr="00BC1EE1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 w:rsidRPr="00BC1EE1">
              <w:rPr>
                <w:rFonts w:eastAsia="Times New Roman" w:cs="Arial"/>
                <w:b/>
                <w:sz w:val="24"/>
                <w:szCs w:val="24"/>
              </w:rPr>
              <w:t>Contact Me for:</w:t>
            </w:r>
          </w:p>
          <w:p w14:paraId="4C3C87DE" w14:textId="77777777" w:rsidR="005D05C6" w:rsidRPr="00597378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color w:val="5F249F"/>
                <w:sz w:val="24"/>
                <w:szCs w:val="24"/>
              </w:rPr>
            </w:pPr>
            <w:r w:rsidRPr="00597378">
              <w:rPr>
                <w:rFonts w:eastAsia="Times New Roman" w:cs="Arial"/>
                <w:color w:val="5F249F"/>
                <w:sz w:val="24"/>
                <w:szCs w:val="24"/>
              </w:rPr>
              <w:t>BES Healthcare Solutions</w:t>
            </w:r>
          </w:p>
          <w:p w14:paraId="493536AD" w14:textId="77777777" w:rsidR="005D05C6" w:rsidRPr="00694097" w:rsidRDefault="005D05C6" w:rsidP="00287884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  <w:r w:rsidRPr="00BC1EE1">
              <w:rPr>
                <w:rFonts w:ascii="Verdana" w:eastAsia="Times New Roman" w:hAnsi="Verdana" w:cs="Arial"/>
                <w:sz w:val="24"/>
                <w:szCs w:val="24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5B53" w14:textId="77777777" w:rsidR="005D05C6" w:rsidRPr="00DD4825" w:rsidRDefault="005D05C6" w:rsidP="00287884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b/>
                <w:sz w:val="36"/>
                <w:szCs w:val="36"/>
              </w:rPr>
            </w:pPr>
            <w:r>
              <w:rPr>
                <w:rFonts w:eastAsia="Times New Roman" w:cs="Arial"/>
                <w:b/>
                <w:bCs/>
                <w:sz w:val="36"/>
                <w:szCs w:val="36"/>
              </w:rPr>
              <w:t>Laura Dahlberg</w:t>
            </w:r>
          </w:p>
          <w:p w14:paraId="45DF35C6" w14:textId="77777777" w:rsidR="005D05C6" w:rsidRPr="00DD4825" w:rsidRDefault="005D05C6" w:rsidP="00287884">
            <w:pPr>
              <w:jc w:val="center"/>
              <w:textAlignment w:val="top"/>
              <w:rPr>
                <w:rFonts w:eastAsia="Times New Roman" w:cs="Arial"/>
                <w:color w:val="767171"/>
                <w:sz w:val="24"/>
                <w:szCs w:val="24"/>
              </w:rPr>
            </w:pPr>
            <w:r w:rsidRPr="00DD4825">
              <w:rPr>
                <w:rFonts w:eastAsia="Times New Roman" w:cs="Arial"/>
                <w:color w:val="767171"/>
                <w:sz w:val="24"/>
                <w:szCs w:val="24"/>
              </w:rPr>
              <w:t>Business Exchange Services</w:t>
            </w:r>
          </w:p>
          <w:p w14:paraId="1F1ED6BB" w14:textId="77777777" w:rsidR="005D05C6" w:rsidRPr="00DD4825" w:rsidRDefault="005D05C6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 w:rsidRPr="00DD4825">
              <w:rPr>
                <w:rFonts w:eastAsia="Times New Roman" w:cs="Arial"/>
                <w:color w:val="767171"/>
                <w:sz w:val="24"/>
                <w:szCs w:val="24"/>
              </w:rPr>
              <w:t xml:space="preserve">Healthcare Delivery </w:t>
            </w:r>
            <w:r>
              <w:rPr>
                <w:rFonts w:eastAsia="Times New Roman" w:cs="Arial"/>
                <w:color w:val="767171"/>
                <w:sz w:val="24"/>
                <w:szCs w:val="24"/>
              </w:rPr>
              <w:t>Consultant</w:t>
            </w:r>
          </w:p>
          <w:p w14:paraId="7D2089B0" w14:textId="77777777" w:rsidR="005D05C6" w:rsidRDefault="00000000" w:rsidP="00287884">
            <w:pPr>
              <w:jc w:val="center"/>
              <w:textAlignment w:val="top"/>
              <w:rPr>
                <w:rStyle w:val="Hyperlink"/>
                <w:rFonts w:eastAsia="Times New Roman" w:cs="Arial"/>
                <w:sz w:val="24"/>
                <w:szCs w:val="24"/>
              </w:rPr>
            </w:pPr>
            <w:hyperlink r:id="rId22" w:history="1">
              <w:r w:rsidR="005D05C6" w:rsidRPr="00F52753">
                <w:rPr>
                  <w:rStyle w:val="Hyperlink"/>
                  <w:rFonts w:eastAsia="Times New Roman" w:cs="Arial"/>
                  <w:sz w:val="24"/>
                  <w:szCs w:val="24"/>
                </w:rPr>
                <w:t>laura.dahlberg@dxc.com</w:t>
              </w:r>
            </w:hyperlink>
          </w:p>
          <w:p w14:paraId="644F2942" w14:textId="77777777" w:rsidR="005D05C6" w:rsidRDefault="005D05C6" w:rsidP="00287884">
            <w:pPr>
              <w:jc w:val="center"/>
              <w:textAlignment w:val="top"/>
              <w:rPr>
                <w:rStyle w:val="Hyperlink"/>
                <w:rFonts w:eastAsia="Times New Roman" w:cs="Arial"/>
                <w:sz w:val="24"/>
                <w:szCs w:val="24"/>
              </w:rPr>
            </w:pPr>
          </w:p>
          <w:p w14:paraId="4BEEC0C9" w14:textId="77777777" w:rsidR="005D05C6" w:rsidRDefault="005D05C6" w:rsidP="00287884">
            <w:pPr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00A45CB" wp14:editId="0524729D">
                  <wp:extent cx="1836420" cy="278245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2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6C9DF" w14:textId="77777777" w:rsidR="005D05C6" w:rsidRPr="00694097" w:rsidRDefault="005D05C6" w:rsidP="00287884">
            <w:pPr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</w:p>
        </w:tc>
      </w:tr>
    </w:tbl>
    <w:p w14:paraId="668A02C9" w14:textId="77777777" w:rsidR="005D05C6" w:rsidRPr="00CD2D7F" w:rsidRDefault="005D05C6" w:rsidP="005D05C6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5"/>
        <w:gridCol w:w="2330"/>
        <w:gridCol w:w="4230"/>
      </w:tblGrid>
      <w:tr w:rsidR="005D05C6" w:rsidRPr="00694097" w14:paraId="44776032" w14:textId="77777777" w:rsidTr="00287884">
        <w:trPr>
          <w:trHeight w:val="2870"/>
          <w:jc w:val="center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D5ED" w14:textId="20F07839" w:rsidR="005D05C6" w:rsidRPr="00BC1EE1" w:rsidRDefault="00022E8F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440E997" wp14:editId="44978AD7">
                  <wp:extent cx="1294765" cy="1584325"/>
                  <wp:effectExtent l="0" t="0" r="635" b="0"/>
                  <wp:docPr id="3" name="Picture 3" descr="A person with a mustach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erson with a mustache&#10;&#10;Description automatically generated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B712" w14:textId="77777777" w:rsidR="005D05C6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</w:p>
          <w:p w14:paraId="6D6BFC70" w14:textId="77777777" w:rsidR="005D05C6" w:rsidRPr="00BC1EE1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b/>
                <w:sz w:val="24"/>
                <w:szCs w:val="24"/>
              </w:rPr>
            </w:pPr>
            <w:r w:rsidRPr="00BC1EE1">
              <w:rPr>
                <w:rFonts w:eastAsia="Times New Roman" w:cs="Arial"/>
                <w:b/>
                <w:sz w:val="24"/>
                <w:szCs w:val="24"/>
              </w:rPr>
              <w:t>Contact Me for:</w:t>
            </w:r>
          </w:p>
          <w:p w14:paraId="62C038CA" w14:textId="77777777" w:rsidR="005D05C6" w:rsidRPr="00597378" w:rsidRDefault="005D05C6" w:rsidP="00287884">
            <w:pPr>
              <w:spacing w:before="100" w:beforeAutospacing="1"/>
              <w:jc w:val="center"/>
              <w:textAlignment w:val="top"/>
              <w:rPr>
                <w:rFonts w:eastAsia="Times New Roman" w:cs="Arial"/>
                <w:color w:val="5F249F"/>
                <w:sz w:val="24"/>
                <w:szCs w:val="24"/>
              </w:rPr>
            </w:pPr>
            <w:r w:rsidRPr="00597378">
              <w:rPr>
                <w:rFonts w:eastAsia="Times New Roman" w:cs="Arial"/>
                <w:color w:val="5F249F"/>
                <w:sz w:val="24"/>
                <w:szCs w:val="24"/>
              </w:rPr>
              <w:t>All BES Solutions</w:t>
            </w:r>
          </w:p>
          <w:p w14:paraId="034F9100" w14:textId="77777777" w:rsidR="005D05C6" w:rsidRPr="00694097" w:rsidRDefault="005D05C6" w:rsidP="00287884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sz w:val="14"/>
                <w:szCs w:val="14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6AE5" w14:textId="77777777" w:rsidR="005D05C6" w:rsidRPr="007504D2" w:rsidRDefault="005D05C6" w:rsidP="00287884">
            <w:pPr>
              <w:spacing w:before="100" w:beforeAutospacing="1"/>
              <w:jc w:val="center"/>
              <w:textAlignment w:val="top"/>
              <w:rPr>
                <w:rFonts w:ascii="HP Simplified" w:eastAsia="Times New Roman" w:hAnsi="HP Simplified" w:cs="Arial"/>
                <w:b/>
                <w:sz w:val="36"/>
                <w:szCs w:val="36"/>
              </w:rPr>
            </w:pPr>
            <w:r w:rsidRPr="007504D2">
              <w:rPr>
                <w:rFonts w:eastAsia="Times New Roman" w:cs="Arial"/>
                <w:b/>
                <w:bCs/>
                <w:sz w:val="36"/>
                <w:szCs w:val="36"/>
              </w:rPr>
              <w:t>Michael V. Bassett</w:t>
            </w:r>
          </w:p>
          <w:p w14:paraId="59638804" w14:textId="77777777" w:rsidR="005D05C6" w:rsidRPr="007504D2" w:rsidRDefault="005D05C6" w:rsidP="00287884">
            <w:pPr>
              <w:jc w:val="center"/>
              <w:textAlignment w:val="top"/>
              <w:rPr>
                <w:rFonts w:eastAsia="Times New Roman" w:cs="Arial"/>
                <w:color w:val="767171"/>
                <w:sz w:val="24"/>
                <w:szCs w:val="24"/>
              </w:rPr>
            </w:pPr>
            <w:r w:rsidRPr="007504D2">
              <w:rPr>
                <w:rFonts w:eastAsia="Times New Roman" w:cs="Arial"/>
                <w:color w:val="767171"/>
                <w:sz w:val="24"/>
                <w:szCs w:val="24"/>
              </w:rPr>
              <w:t>Business Exchange Services</w:t>
            </w:r>
          </w:p>
          <w:p w14:paraId="5A65F477" w14:textId="77777777" w:rsidR="005D05C6" w:rsidRPr="007504D2" w:rsidRDefault="005D05C6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r w:rsidRPr="00DD4825">
              <w:rPr>
                <w:rFonts w:eastAsia="Times New Roman" w:cs="Arial"/>
                <w:color w:val="767171"/>
                <w:sz w:val="24"/>
                <w:szCs w:val="24"/>
              </w:rPr>
              <w:t>B2B Solutions Consultant</w:t>
            </w:r>
            <w:r w:rsidRPr="007504D2">
              <w:rPr>
                <w:rFonts w:eastAsia="Times New Roman" w:cs="Arial"/>
                <w:color w:val="767171"/>
                <w:sz w:val="24"/>
                <w:szCs w:val="24"/>
              </w:rPr>
              <w:t xml:space="preserve"> (Delivery)</w:t>
            </w:r>
          </w:p>
          <w:p w14:paraId="14607278" w14:textId="59C2F7F6" w:rsidR="005D05C6" w:rsidRPr="007504D2" w:rsidRDefault="00000000" w:rsidP="00287884">
            <w:pPr>
              <w:jc w:val="center"/>
              <w:textAlignment w:val="top"/>
              <w:rPr>
                <w:rFonts w:eastAsia="Times New Roman" w:cs="Arial"/>
                <w:sz w:val="24"/>
                <w:szCs w:val="24"/>
              </w:rPr>
            </w:pPr>
            <w:hyperlink r:id="rId24" w:history="1">
              <w:r w:rsidR="009675EE" w:rsidRPr="00BE302D">
                <w:rPr>
                  <w:rStyle w:val="Hyperlink"/>
                  <w:rFonts w:eastAsia="Times New Roman" w:cs="Arial"/>
                  <w:sz w:val="24"/>
                  <w:szCs w:val="24"/>
                </w:rPr>
                <w:t>michael.bassett@dxc.com</w:t>
              </w:r>
            </w:hyperlink>
          </w:p>
          <w:p w14:paraId="53141506" w14:textId="77777777" w:rsidR="005D05C6" w:rsidRPr="007504D2" w:rsidRDefault="005D05C6" w:rsidP="00287884">
            <w:pPr>
              <w:spacing w:before="100" w:beforeAutospacing="1"/>
              <w:jc w:val="center"/>
              <w:textAlignment w:val="top"/>
              <w:rPr>
                <w:rFonts w:ascii="Verdana" w:eastAsia="Times New Roman" w:hAnsi="Verdana" w:cs="Arial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24D99CB" wp14:editId="5611F9C1">
                  <wp:extent cx="1836420" cy="278245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2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22FE9" w14:textId="77777777" w:rsidR="005D05C6" w:rsidRDefault="005D05C6" w:rsidP="005D05C6"/>
    <w:p w14:paraId="002C7129" w14:textId="0979BE1D" w:rsidR="00390433" w:rsidRPr="002A7D77" w:rsidRDefault="00966365" w:rsidP="00733FD9">
      <w:pPr>
        <w:tabs>
          <w:tab w:val="left" w:pos="2160"/>
        </w:tabs>
      </w:pPr>
      <w:r w:rsidRPr="002A7D7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446B4EDE" wp14:editId="63BD6FD5">
                <wp:simplePos x="0" y="0"/>
                <wp:positionH relativeFrom="column">
                  <wp:posOffset>-56515</wp:posOffset>
                </wp:positionH>
                <wp:positionV relativeFrom="paragraph">
                  <wp:posOffset>8138160</wp:posOffset>
                </wp:positionV>
                <wp:extent cx="1558290" cy="83439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83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F331AE" w14:textId="77777777" w:rsidR="006F0EFA" w:rsidRPr="005D499A" w:rsidRDefault="001111B2" w:rsidP="00966365">
                            <w:pPr>
                              <w:pStyle w:val="BCTextBold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DXC Technology</w:t>
                            </w:r>
                          </w:p>
                          <w:p w14:paraId="69C5879F" w14:textId="77777777" w:rsidR="006F0EFA" w:rsidRPr="005D499A" w:rsidRDefault="001200FA" w:rsidP="00966365">
                            <w:pPr>
                              <w:pStyle w:val="BCTex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123 Street Address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City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ST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345</w:t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  <w:highlight w:val="yellow"/>
                              </w:rPr>
                              <w:br/>
                            </w:r>
                            <w:r w:rsidR="006F0EFA" w:rsidRPr="005D499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br/>
                            </w:r>
                            <w:hyperlink r:id="rId25" w:history="1">
                              <w:r w:rsidR="00D4632D" w:rsidRPr="00D4632D">
                                <w:rPr>
                                  <w:rStyle w:val="Hyperlink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bidi="ar-SA"/>
                                </w:rPr>
                                <w:t>dxc.com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B4EDE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-4.45pt;margin-top:640.8pt;width:122.7pt;height:65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" filled="f" stroked="f" strokeweight=".5pt">
                <v:textbox>
                  <w:txbxContent>
                    <w:p w14:paraId="01F331AE" w14:textId="77777777" w:rsidR="006F0EFA" w:rsidRPr="005D499A" w:rsidRDefault="001111B2" w:rsidP="00966365">
                      <w:pPr>
                        <w:pStyle w:val="BCTextBold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DXC Technology</w:t>
                      </w:r>
                    </w:p>
                    <w:p w14:paraId="69C5879F" w14:textId="77777777" w:rsidR="006F0EFA" w:rsidRPr="005D499A" w:rsidRDefault="001200FA" w:rsidP="00966365">
                      <w:pPr>
                        <w:pStyle w:val="BCTex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123 Street Address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br/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City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, 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ST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345</w:t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  <w:highlight w:val="yellow"/>
                        </w:rPr>
                        <w:br/>
                      </w:r>
                      <w:r w:rsidR="006F0EFA" w:rsidRPr="005D499A">
                        <w:rPr>
                          <w:color w:val="FFFFFF" w:themeColor="background1"/>
                          <w:sz w:val="16"/>
                          <w:szCs w:val="16"/>
                        </w:rPr>
                        <w:br/>
                      </w:r>
                      <w:hyperlink r:id="rId27" w:history="1">
                        <w:r w:rsidR="00D4632D" w:rsidRPr="00D4632D">
                          <w:rPr>
                            <w:rStyle w:val="Hyperlink"/>
                            <w:color w:val="FFFFFF" w:themeColor="background1"/>
                            <w:sz w:val="16"/>
                            <w:szCs w:val="16"/>
                            <w:u w:val="none"/>
                            <w:lang w:bidi="ar-SA"/>
                          </w:rPr>
                          <w:t>dxc.com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90433" w:rsidRPr="002A7D77" w:rsidSect="00D46A1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720" w:right="720" w:bottom="720" w:left="720" w:header="720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0B0A8" w14:textId="77777777" w:rsidR="00DD54DC" w:rsidRDefault="00DD54DC">
      <w:r>
        <w:separator/>
      </w:r>
    </w:p>
  </w:endnote>
  <w:endnote w:type="continuationSeparator" w:id="0">
    <w:p w14:paraId="10B731F7" w14:textId="77777777" w:rsidR="00DD54DC" w:rsidRDefault="00DD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P Simplified">
    <w:altName w:val="Arial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DFE0" w14:textId="77777777" w:rsidR="00022E8F" w:rsidRDefault="00022E8F">
    <w:pPr>
      <w:pStyle w:val="Footer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6F0EFA" w14:paraId="67FB999C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42028EDB" w14:textId="3B9C6734" w:rsidR="006F0EFA" w:rsidRDefault="00D02B32" w:rsidP="00966365">
          <w:pPr>
            <w:pStyle w:val="BCTextBold"/>
            <w:spacing w:after="0" w:line="240" w:lineRule="auto"/>
          </w:pPr>
          <w:r>
            <w:t xml:space="preserve">                                                              </w:t>
          </w: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772F2DC3" w14:textId="37F4CFA7" w:rsidR="006F0EFA" w:rsidRDefault="006F0EFA" w:rsidP="005138AC">
          <w:pPr>
            <w:pStyle w:val="BCText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116714">
            <w:rPr>
              <w:noProof/>
            </w:rPr>
            <w:t>2023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A40D49B" w14:textId="1B582FD1" w:rsidR="006F0EFA" w:rsidRDefault="006F0EFA" w:rsidP="00B11430">
    <w:pPr>
      <w:pStyle w:val="spacer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2229631" behindDoc="1" locked="1" layoutInCell="1" allowOverlap="1" wp14:anchorId="0D6EA946" wp14:editId="21893AC7">
              <wp:simplePos x="0" y="0"/>
              <wp:positionH relativeFrom="page">
                <wp:posOffset>-106680</wp:posOffset>
              </wp:positionH>
              <wp:positionV relativeFrom="page">
                <wp:posOffset>10180320</wp:posOffset>
              </wp:positionV>
              <wp:extent cx="7772400" cy="297180"/>
              <wp:effectExtent l="0" t="0" r="0" b="762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9718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8F0941" w14:textId="77777777" w:rsidR="006F0EFA" w:rsidRDefault="006F0EF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6EA946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8" type="#_x0000_t202" style="position:absolute;margin-left:-8.4pt;margin-top:801.6pt;width:612pt;height:23.4pt;z-index:-251086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" fillcolor="#d9d9d6" stroked="f" strokeweight=".5pt">
              <v:fill opacity="32639f"/>
              <v:textbox>
                <w:txbxContent>
                  <w:p w14:paraId="5F8F0941" w14:textId="77777777" w:rsidR="006F0EFA" w:rsidRDefault="006F0EFA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A926" w14:textId="77777777" w:rsidR="00022E8F" w:rsidRDefault="00022E8F">
    <w:pPr>
      <w:pStyle w:val="Footer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6AEF2" w14:textId="77777777" w:rsidR="00DD54DC" w:rsidRDefault="00DD54DC">
      <w:r>
        <w:separator/>
      </w:r>
    </w:p>
  </w:footnote>
  <w:footnote w:type="continuationSeparator" w:id="0">
    <w:p w14:paraId="4D095E0F" w14:textId="77777777" w:rsidR="00DD54DC" w:rsidRDefault="00DD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2166E" w14:textId="77777777" w:rsidR="00022E8F" w:rsidRDefault="00022E8F">
    <w:pPr>
      <w:pStyle w:val="Header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6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24"/>
      <w:gridCol w:w="3521"/>
      <w:gridCol w:w="3521"/>
    </w:tblGrid>
    <w:tr w:rsidR="00D46A1C" w14:paraId="463CED9B" w14:textId="0013E4C1" w:rsidTr="00D46A1C">
      <w:trPr>
        <w:trHeight w:val="864"/>
      </w:trPr>
      <w:tc>
        <w:tcPr>
          <w:tcW w:w="3424" w:type="dxa"/>
          <w:vAlign w:val="bottom"/>
        </w:tcPr>
        <w:p w14:paraId="06468564" w14:textId="77777777" w:rsidR="00D46A1C" w:rsidRDefault="00D46A1C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3DD3048D" wp14:editId="63625848">
                <wp:extent cx="914400" cy="514067"/>
                <wp:effectExtent l="0" t="0" r="0" b="0"/>
                <wp:docPr id="13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43" r="7114" b="16356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1" w:type="dxa"/>
          <w:vAlign w:val="bottom"/>
        </w:tcPr>
        <w:p w14:paraId="5A77EFF2" w14:textId="77777777" w:rsidR="00D46A1C" w:rsidRDefault="00D46A1C" w:rsidP="004E4091">
          <w:pPr>
            <w:pStyle w:val="Header0"/>
          </w:pPr>
        </w:p>
      </w:tc>
      <w:tc>
        <w:tcPr>
          <w:tcW w:w="3521" w:type="dxa"/>
        </w:tcPr>
        <w:p w14:paraId="163B7CF5" w14:textId="309B05D0" w:rsidR="00D46A1C" w:rsidRDefault="00D46A1C" w:rsidP="004E4091">
          <w:pPr>
            <w:pStyle w:val="Header0"/>
          </w:pPr>
        </w:p>
      </w:tc>
    </w:tr>
  </w:tbl>
  <w:p w14:paraId="2A743338" w14:textId="463ABA4B" w:rsidR="006F0EFA" w:rsidRDefault="00D46A1C">
    <w:pPr>
      <w:pStyle w:val="spacer"/>
    </w:pPr>
    <w:r>
      <w:rPr>
        <w:noProof/>
      </w:rPr>
      <mc:AlternateContent>
        <mc:Choice Requires="wps">
          <w:drawing>
            <wp:anchor distT="0" distB="0" distL="114300" distR="114300" simplePos="0" relativeHeight="252231679" behindDoc="0" locked="0" layoutInCell="1" allowOverlap="1" wp14:anchorId="7048CB9E" wp14:editId="67A9EDD6">
              <wp:simplePos x="0" y="0"/>
              <wp:positionH relativeFrom="page">
                <wp:posOffset>1790700</wp:posOffset>
              </wp:positionH>
              <wp:positionV relativeFrom="paragraph">
                <wp:posOffset>-786765</wp:posOffset>
              </wp:positionV>
              <wp:extent cx="5153025" cy="685800"/>
              <wp:effectExtent l="0" t="0" r="9525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3025" cy="6858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5F6063" w14:textId="1466EFAA" w:rsidR="00D46A1C" w:rsidRPr="003C5C3D" w:rsidRDefault="00022E8F" w:rsidP="00D46A1C">
                          <w:pP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</w:pPr>
                          <w:r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>Offering Family: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 </w:t>
                          </w:r>
                          <w:r w:rsidR="00D46A1C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>A</w:t>
                          </w:r>
                          <w:r w:rsidR="00D46A1C" w:rsidRPr="003C5C3D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>pplication Services</w:t>
                          </w:r>
                        </w:p>
                        <w:p w14:paraId="58F60345" w14:textId="4C051583" w:rsidR="009549FF" w:rsidRDefault="00373897" w:rsidP="00D46A1C">
                          <w:pP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</w:pPr>
                          <w:r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>Offering</w:t>
                          </w:r>
                          <w:r w:rsidR="00D46A1C"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>:</w:t>
                          </w:r>
                          <w:r w:rsidR="00144ECA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 </w:t>
                          </w:r>
                          <w:r w:rsidR="00022E8F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</w:t>
                          </w:r>
                          <w:r w:rsidR="00D46A1C" w:rsidRPr="003C5C3D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>Modern Application</w:t>
                          </w:r>
                          <w:r w:rsidR="00022E8F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>s</w:t>
                          </w:r>
                          <w:r w:rsidR="00D46A1C" w:rsidRPr="003C5C3D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Development       </w:t>
                          </w:r>
                        </w:p>
                        <w:p w14:paraId="4521ED14" w14:textId="7A172ABD" w:rsidR="00D46A1C" w:rsidRPr="003C5C3D" w:rsidRDefault="00022E8F" w:rsidP="00D46A1C">
                          <w:pP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</w:pPr>
                          <w:r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 xml:space="preserve">Major Offering / </w:t>
                          </w:r>
                          <w:r w:rsidR="00C727B3"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 xml:space="preserve">Product </w:t>
                          </w:r>
                          <w:r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>Name</w:t>
                          </w:r>
                          <w:r w:rsidR="00D46A1C" w:rsidRPr="00022E8F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2"/>
                            </w:rPr>
                            <w:t>:</w:t>
                          </w:r>
                          <w:r w:rsidR="00144ECA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</w:t>
                          </w:r>
                          <w:r w:rsidR="00144ECA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</w:t>
                          </w:r>
                          <w:r w:rsidR="00C727B3" w:rsidRPr="00C727B3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Intelligent Automation 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>and</w:t>
                          </w:r>
                          <w:r w:rsidR="00C727B3" w:rsidRPr="00C727B3"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t xml:space="preserve"> Integration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8CB9E" id="Rectangle: Single Corner Rounded 1" o:spid="_x0000_s1027" style="position:absolute;margin-left:141pt;margin-top:-61.95pt;width:405.75pt;height:54pt;z-index:25223167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5153025,685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" adj="-11796480,,5400" path="m,l5038723,v63127,,114302,51175,114302,114302l5153025,685800,,685800,,xe" fillcolor="#5f249f [3215]" stroked="f" strokeweight="1pt">
              <v:stroke joinstyle="miter"/>
              <v:formulas/>
              <v:path arrowok="t" o:connecttype="custom" o:connectlocs="0,0;5038723,0;5153025,114302;5153025,685800;0,685800;0,0" o:connectangles="0,0,0,0,0,0" textboxrect="0,0,5153025,685800"/>
              <v:textbox>
                <w:txbxContent>
                  <w:p w14:paraId="595F6063" w14:textId="1466EFAA" w:rsidR="00D46A1C" w:rsidRPr="003C5C3D" w:rsidRDefault="00022E8F" w:rsidP="00D46A1C">
                    <w:pPr>
                      <w:rPr>
                        <w:color w:val="FFFFFF" w:themeColor="background1"/>
                        <w:sz w:val="24"/>
                        <w:szCs w:val="22"/>
                      </w:rPr>
                    </w:pPr>
                    <w:r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>Offering Family:</w:t>
                    </w:r>
                    <w:r>
                      <w:rPr>
                        <w:color w:val="FFFFFF" w:themeColor="background1"/>
                        <w:sz w:val="24"/>
                        <w:szCs w:val="22"/>
                      </w:rPr>
                      <w:t xml:space="preserve">  </w:t>
                    </w:r>
                    <w:r w:rsidR="00D46A1C">
                      <w:rPr>
                        <w:color w:val="FFFFFF" w:themeColor="background1"/>
                        <w:sz w:val="24"/>
                        <w:szCs w:val="22"/>
                      </w:rPr>
                      <w:t>A</w:t>
                    </w:r>
                    <w:r w:rsidR="00D46A1C" w:rsidRPr="003C5C3D">
                      <w:rPr>
                        <w:color w:val="FFFFFF" w:themeColor="background1"/>
                        <w:sz w:val="24"/>
                        <w:szCs w:val="22"/>
                      </w:rPr>
                      <w:t>pplication Services</w:t>
                    </w:r>
                  </w:p>
                  <w:p w14:paraId="58F60345" w14:textId="4C051583" w:rsidR="009549FF" w:rsidRDefault="00373897" w:rsidP="00D46A1C">
                    <w:pPr>
                      <w:rPr>
                        <w:color w:val="FFFFFF" w:themeColor="background1"/>
                        <w:sz w:val="24"/>
                        <w:szCs w:val="22"/>
                      </w:rPr>
                    </w:pPr>
                    <w:r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>Offering</w:t>
                    </w:r>
                    <w:r w:rsidR="00D46A1C"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>:</w:t>
                    </w:r>
                    <w:r w:rsidR="00144ECA">
                      <w:rPr>
                        <w:color w:val="FFFFFF" w:themeColor="background1"/>
                        <w:sz w:val="24"/>
                        <w:szCs w:val="22"/>
                      </w:rPr>
                      <w:t xml:space="preserve">  </w:t>
                    </w:r>
                    <w:r w:rsidR="00022E8F">
                      <w:rPr>
                        <w:color w:val="FFFFFF" w:themeColor="background1"/>
                        <w:sz w:val="24"/>
                        <w:szCs w:val="22"/>
                      </w:rPr>
                      <w:t xml:space="preserve"> </w:t>
                    </w:r>
                    <w:r w:rsidR="00D46A1C" w:rsidRPr="003C5C3D">
                      <w:rPr>
                        <w:color w:val="FFFFFF" w:themeColor="background1"/>
                        <w:sz w:val="24"/>
                        <w:szCs w:val="22"/>
                      </w:rPr>
                      <w:t>Modern Application</w:t>
                    </w:r>
                    <w:r w:rsidR="00022E8F">
                      <w:rPr>
                        <w:color w:val="FFFFFF" w:themeColor="background1"/>
                        <w:sz w:val="24"/>
                        <w:szCs w:val="22"/>
                      </w:rPr>
                      <w:t>s</w:t>
                    </w:r>
                    <w:r w:rsidR="00D46A1C" w:rsidRPr="003C5C3D">
                      <w:rPr>
                        <w:color w:val="FFFFFF" w:themeColor="background1"/>
                        <w:sz w:val="24"/>
                        <w:szCs w:val="22"/>
                      </w:rPr>
                      <w:t xml:space="preserve"> Development       </w:t>
                    </w:r>
                  </w:p>
                  <w:p w14:paraId="4521ED14" w14:textId="7A172ABD" w:rsidR="00D46A1C" w:rsidRPr="003C5C3D" w:rsidRDefault="00022E8F" w:rsidP="00D46A1C">
                    <w:pPr>
                      <w:rPr>
                        <w:color w:val="FFFFFF" w:themeColor="background1"/>
                        <w:sz w:val="24"/>
                        <w:szCs w:val="22"/>
                      </w:rPr>
                    </w:pPr>
                    <w:r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 xml:space="preserve">Major Offering / </w:t>
                    </w:r>
                    <w:r w:rsidR="00C727B3"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 xml:space="preserve">Product </w:t>
                    </w:r>
                    <w:r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>Name</w:t>
                    </w:r>
                    <w:r w:rsidR="00D46A1C" w:rsidRPr="00022E8F">
                      <w:rPr>
                        <w:b/>
                        <w:bCs/>
                        <w:color w:val="FFFFFF" w:themeColor="background1"/>
                        <w:sz w:val="24"/>
                        <w:szCs w:val="22"/>
                      </w:rPr>
                      <w:t>:</w:t>
                    </w:r>
                    <w:r w:rsidR="00144ECA">
                      <w:rPr>
                        <w:color w:val="FFFFFF" w:themeColor="background1"/>
                        <w:sz w:val="24"/>
                        <w:szCs w:val="22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24"/>
                        <w:szCs w:val="22"/>
                      </w:rPr>
                      <w:t xml:space="preserve"> </w:t>
                    </w:r>
                    <w:r w:rsidR="00144ECA">
                      <w:rPr>
                        <w:color w:val="FFFFFF" w:themeColor="background1"/>
                        <w:sz w:val="24"/>
                        <w:szCs w:val="22"/>
                      </w:rPr>
                      <w:t xml:space="preserve"> </w:t>
                    </w:r>
                    <w:r w:rsidR="00C727B3" w:rsidRPr="00C727B3">
                      <w:rPr>
                        <w:color w:val="FFFFFF" w:themeColor="background1"/>
                        <w:sz w:val="24"/>
                        <w:szCs w:val="22"/>
                      </w:rPr>
                      <w:t xml:space="preserve">Intelligent Automation </w:t>
                    </w:r>
                    <w:r>
                      <w:rPr>
                        <w:color w:val="FFFFFF" w:themeColor="background1"/>
                        <w:sz w:val="24"/>
                        <w:szCs w:val="22"/>
                      </w:rPr>
                      <w:t>and</w:t>
                    </w:r>
                    <w:r w:rsidR="00C727B3" w:rsidRPr="00C727B3">
                      <w:rPr>
                        <w:color w:val="FFFFFF" w:themeColor="background1"/>
                        <w:sz w:val="24"/>
                        <w:szCs w:val="22"/>
                      </w:rPr>
                      <w:t xml:space="preserve"> Integration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063DC" w14:textId="77777777" w:rsidR="00022E8F" w:rsidRDefault="00022E8F">
    <w:pPr>
      <w:pStyle w:val="Header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0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A6248EB"/>
    <w:multiLevelType w:val="hybridMultilevel"/>
    <w:tmpl w:val="4FF6E80C"/>
    <w:lvl w:ilvl="0" w:tplc="CCCC5F2E">
      <w:numFmt w:val="bullet"/>
      <w:lvlText w:val="•"/>
      <w:lvlJc w:val="left"/>
      <w:pPr>
        <w:ind w:left="121" w:hanging="122"/>
      </w:pPr>
      <w:rPr>
        <w:rFonts w:ascii="Calibri" w:eastAsia="Calibri" w:hAnsi="Calibri" w:cs="Calibri" w:hint="default"/>
        <w:w w:val="74"/>
        <w:sz w:val="13"/>
        <w:szCs w:val="13"/>
        <w:lang w:val="en-US" w:eastAsia="en-US" w:bidi="en-US"/>
      </w:rPr>
    </w:lvl>
    <w:lvl w:ilvl="1" w:tplc="E60C1C34">
      <w:numFmt w:val="bullet"/>
      <w:lvlText w:val="•"/>
      <w:lvlJc w:val="left"/>
      <w:pPr>
        <w:ind w:left="347" w:hanging="122"/>
      </w:pPr>
      <w:rPr>
        <w:rFonts w:hint="default"/>
        <w:lang w:val="en-US" w:eastAsia="en-US" w:bidi="en-US"/>
      </w:rPr>
    </w:lvl>
    <w:lvl w:ilvl="2" w:tplc="568A4C72">
      <w:numFmt w:val="bullet"/>
      <w:lvlText w:val="•"/>
      <w:lvlJc w:val="left"/>
      <w:pPr>
        <w:ind w:left="574" w:hanging="122"/>
      </w:pPr>
      <w:rPr>
        <w:rFonts w:hint="default"/>
        <w:lang w:val="en-US" w:eastAsia="en-US" w:bidi="en-US"/>
      </w:rPr>
    </w:lvl>
    <w:lvl w:ilvl="3" w:tplc="399C9F44">
      <w:numFmt w:val="bullet"/>
      <w:lvlText w:val="•"/>
      <w:lvlJc w:val="left"/>
      <w:pPr>
        <w:ind w:left="801" w:hanging="122"/>
      </w:pPr>
      <w:rPr>
        <w:rFonts w:hint="default"/>
        <w:lang w:val="en-US" w:eastAsia="en-US" w:bidi="en-US"/>
      </w:rPr>
    </w:lvl>
    <w:lvl w:ilvl="4" w:tplc="74AA1472">
      <w:numFmt w:val="bullet"/>
      <w:lvlText w:val="•"/>
      <w:lvlJc w:val="left"/>
      <w:pPr>
        <w:ind w:left="1028" w:hanging="122"/>
      </w:pPr>
      <w:rPr>
        <w:rFonts w:hint="default"/>
        <w:lang w:val="en-US" w:eastAsia="en-US" w:bidi="en-US"/>
      </w:rPr>
    </w:lvl>
    <w:lvl w:ilvl="5" w:tplc="AFF27CA2">
      <w:numFmt w:val="bullet"/>
      <w:lvlText w:val="•"/>
      <w:lvlJc w:val="left"/>
      <w:pPr>
        <w:ind w:left="1255" w:hanging="122"/>
      </w:pPr>
      <w:rPr>
        <w:rFonts w:hint="default"/>
        <w:lang w:val="en-US" w:eastAsia="en-US" w:bidi="en-US"/>
      </w:rPr>
    </w:lvl>
    <w:lvl w:ilvl="6" w:tplc="D54ECBC6">
      <w:numFmt w:val="bullet"/>
      <w:lvlText w:val="•"/>
      <w:lvlJc w:val="left"/>
      <w:pPr>
        <w:ind w:left="1482" w:hanging="122"/>
      </w:pPr>
      <w:rPr>
        <w:rFonts w:hint="default"/>
        <w:lang w:val="en-US" w:eastAsia="en-US" w:bidi="en-US"/>
      </w:rPr>
    </w:lvl>
    <w:lvl w:ilvl="7" w:tplc="26062C5E">
      <w:numFmt w:val="bullet"/>
      <w:lvlText w:val="•"/>
      <w:lvlJc w:val="left"/>
      <w:pPr>
        <w:ind w:left="1709" w:hanging="122"/>
      </w:pPr>
      <w:rPr>
        <w:rFonts w:hint="default"/>
        <w:lang w:val="en-US" w:eastAsia="en-US" w:bidi="en-US"/>
      </w:rPr>
    </w:lvl>
    <w:lvl w:ilvl="8" w:tplc="6F36FA3C">
      <w:numFmt w:val="bullet"/>
      <w:lvlText w:val="•"/>
      <w:lvlJc w:val="left"/>
      <w:pPr>
        <w:ind w:left="1936" w:hanging="122"/>
      </w:pPr>
      <w:rPr>
        <w:rFonts w:hint="default"/>
        <w:lang w:val="en-US" w:eastAsia="en-US" w:bidi="en-US"/>
      </w:rPr>
    </w:lvl>
  </w:abstractNum>
  <w:abstractNum w:abstractNumId="23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A835EB"/>
    <w:multiLevelType w:val="hybridMultilevel"/>
    <w:tmpl w:val="4A9A5FF0"/>
    <w:lvl w:ilvl="0" w:tplc="DBA01B72">
      <w:numFmt w:val="bullet"/>
      <w:lvlText w:val="•"/>
      <w:lvlJc w:val="left"/>
      <w:pPr>
        <w:ind w:left="122" w:hanging="123"/>
      </w:pPr>
      <w:rPr>
        <w:rFonts w:ascii="Calibri" w:eastAsia="Calibri" w:hAnsi="Calibri" w:cs="Calibri" w:hint="default"/>
        <w:color w:val="FFFFFF"/>
        <w:w w:val="78"/>
        <w:sz w:val="11"/>
        <w:szCs w:val="11"/>
        <w:lang w:val="en-US" w:eastAsia="en-US" w:bidi="en-US"/>
      </w:rPr>
    </w:lvl>
    <w:lvl w:ilvl="1" w:tplc="29449914">
      <w:numFmt w:val="bullet"/>
      <w:lvlText w:val="•"/>
      <w:lvlJc w:val="left"/>
      <w:pPr>
        <w:ind w:left="283" w:hanging="123"/>
      </w:pPr>
      <w:rPr>
        <w:rFonts w:hint="default"/>
        <w:lang w:val="en-US" w:eastAsia="en-US" w:bidi="en-US"/>
      </w:rPr>
    </w:lvl>
    <w:lvl w:ilvl="2" w:tplc="FFB45650">
      <w:numFmt w:val="bullet"/>
      <w:lvlText w:val="•"/>
      <w:lvlJc w:val="left"/>
      <w:pPr>
        <w:ind w:left="446" w:hanging="123"/>
      </w:pPr>
      <w:rPr>
        <w:rFonts w:hint="default"/>
        <w:lang w:val="en-US" w:eastAsia="en-US" w:bidi="en-US"/>
      </w:rPr>
    </w:lvl>
    <w:lvl w:ilvl="3" w:tplc="99A0071A">
      <w:numFmt w:val="bullet"/>
      <w:lvlText w:val="•"/>
      <w:lvlJc w:val="left"/>
      <w:pPr>
        <w:ind w:left="610" w:hanging="123"/>
      </w:pPr>
      <w:rPr>
        <w:rFonts w:hint="default"/>
        <w:lang w:val="en-US" w:eastAsia="en-US" w:bidi="en-US"/>
      </w:rPr>
    </w:lvl>
    <w:lvl w:ilvl="4" w:tplc="B5FAD182">
      <w:numFmt w:val="bullet"/>
      <w:lvlText w:val="•"/>
      <w:lvlJc w:val="left"/>
      <w:pPr>
        <w:ind w:left="773" w:hanging="123"/>
      </w:pPr>
      <w:rPr>
        <w:rFonts w:hint="default"/>
        <w:lang w:val="en-US" w:eastAsia="en-US" w:bidi="en-US"/>
      </w:rPr>
    </w:lvl>
    <w:lvl w:ilvl="5" w:tplc="00AAD73E">
      <w:numFmt w:val="bullet"/>
      <w:lvlText w:val="•"/>
      <w:lvlJc w:val="left"/>
      <w:pPr>
        <w:ind w:left="937" w:hanging="123"/>
      </w:pPr>
      <w:rPr>
        <w:rFonts w:hint="default"/>
        <w:lang w:val="en-US" w:eastAsia="en-US" w:bidi="en-US"/>
      </w:rPr>
    </w:lvl>
    <w:lvl w:ilvl="6" w:tplc="F1D625DC">
      <w:numFmt w:val="bullet"/>
      <w:lvlText w:val="•"/>
      <w:lvlJc w:val="left"/>
      <w:pPr>
        <w:ind w:left="1100" w:hanging="123"/>
      </w:pPr>
      <w:rPr>
        <w:rFonts w:hint="default"/>
        <w:lang w:val="en-US" w:eastAsia="en-US" w:bidi="en-US"/>
      </w:rPr>
    </w:lvl>
    <w:lvl w:ilvl="7" w:tplc="D7AC8BFC">
      <w:numFmt w:val="bullet"/>
      <w:lvlText w:val="•"/>
      <w:lvlJc w:val="left"/>
      <w:pPr>
        <w:ind w:left="1264" w:hanging="123"/>
      </w:pPr>
      <w:rPr>
        <w:rFonts w:hint="default"/>
        <w:lang w:val="en-US" w:eastAsia="en-US" w:bidi="en-US"/>
      </w:rPr>
    </w:lvl>
    <w:lvl w:ilvl="8" w:tplc="C960EFE0">
      <w:numFmt w:val="bullet"/>
      <w:lvlText w:val="•"/>
      <w:lvlJc w:val="left"/>
      <w:pPr>
        <w:ind w:left="1427" w:hanging="123"/>
      </w:pPr>
      <w:rPr>
        <w:rFonts w:hint="default"/>
        <w:lang w:val="en-US" w:eastAsia="en-US" w:bidi="en-US"/>
      </w:r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864756E"/>
    <w:multiLevelType w:val="hybridMultilevel"/>
    <w:tmpl w:val="AF90B55E"/>
    <w:lvl w:ilvl="0" w:tplc="7798A8BA">
      <w:numFmt w:val="bullet"/>
      <w:lvlText w:val="•"/>
      <w:lvlJc w:val="left"/>
      <w:pPr>
        <w:ind w:left="121" w:hanging="122"/>
      </w:pPr>
      <w:rPr>
        <w:rFonts w:ascii="Calibri" w:eastAsia="Calibri" w:hAnsi="Calibri" w:cs="Calibri" w:hint="default"/>
        <w:w w:val="74"/>
        <w:sz w:val="13"/>
        <w:szCs w:val="13"/>
        <w:lang w:val="en-US" w:eastAsia="en-US" w:bidi="en-US"/>
      </w:rPr>
    </w:lvl>
    <w:lvl w:ilvl="1" w:tplc="6764CA38">
      <w:numFmt w:val="bullet"/>
      <w:lvlText w:val="•"/>
      <w:lvlJc w:val="left"/>
      <w:pPr>
        <w:ind w:left="347" w:hanging="122"/>
      </w:pPr>
      <w:rPr>
        <w:rFonts w:hint="default"/>
        <w:lang w:val="en-US" w:eastAsia="en-US" w:bidi="en-US"/>
      </w:rPr>
    </w:lvl>
    <w:lvl w:ilvl="2" w:tplc="4846170E">
      <w:numFmt w:val="bullet"/>
      <w:lvlText w:val="•"/>
      <w:lvlJc w:val="left"/>
      <w:pPr>
        <w:ind w:left="574" w:hanging="122"/>
      </w:pPr>
      <w:rPr>
        <w:rFonts w:hint="default"/>
        <w:lang w:val="en-US" w:eastAsia="en-US" w:bidi="en-US"/>
      </w:rPr>
    </w:lvl>
    <w:lvl w:ilvl="3" w:tplc="C7F81194">
      <w:numFmt w:val="bullet"/>
      <w:lvlText w:val="•"/>
      <w:lvlJc w:val="left"/>
      <w:pPr>
        <w:ind w:left="802" w:hanging="122"/>
      </w:pPr>
      <w:rPr>
        <w:rFonts w:hint="default"/>
        <w:lang w:val="en-US" w:eastAsia="en-US" w:bidi="en-US"/>
      </w:rPr>
    </w:lvl>
    <w:lvl w:ilvl="4" w:tplc="9F7ABD5A">
      <w:numFmt w:val="bullet"/>
      <w:lvlText w:val="•"/>
      <w:lvlJc w:val="left"/>
      <w:pPr>
        <w:ind w:left="1029" w:hanging="122"/>
      </w:pPr>
      <w:rPr>
        <w:rFonts w:hint="default"/>
        <w:lang w:val="en-US" w:eastAsia="en-US" w:bidi="en-US"/>
      </w:rPr>
    </w:lvl>
    <w:lvl w:ilvl="5" w:tplc="C27EE568">
      <w:numFmt w:val="bullet"/>
      <w:lvlText w:val="•"/>
      <w:lvlJc w:val="left"/>
      <w:pPr>
        <w:ind w:left="1256" w:hanging="122"/>
      </w:pPr>
      <w:rPr>
        <w:rFonts w:hint="default"/>
        <w:lang w:val="en-US" w:eastAsia="en-US" w:bidi="en-US"/>
      </w:rPr>
    </w:lvl>
    <w:lvl w:ilvl="6" w:tplc="684EEFFA">
      <w:numFmt w:val="bullet"/>
      <w:lvlText w:val="•"/>
      <w:lvlJc w:val="left"/>
      <w:pPr>
        <w:ind w:left="1484" w:hanging="122"/>
      </w:pPr>
      <w:rPr>
        <w:rFonts w:hint="default"/>
        <w:lang w:val="en-US" w:eastAsia="en-US" w:bidi="en-US"/>
      </w:rPr>
    </w:lvl>
    <w:lvl w:ilvl="7" w:tplc="E5D49B04">
      <w:numFmt w:val="bullet"/>
      <w:lvlText w:val="•"/>
      <w:lvlJc w:val="left"/>
      <w:pPr>
        <w:ind w:left="1711" w:hanging="122"/>
      </w:pPr>
      <w:rPr>
        <w:rFonts w:hint="default"/>
        <w:lang w:val="en-US" w:eastAsia="en-US" w:bidi="en-US"/>
      </w:rPr>
    </w:lvl>
    <w:lvl w:ilvl="8" w:tplc="86F2626A">
      <w:numFmt w:val="bullet"/>
      <w:lvlText w:val="•"/>
      <w:lvlJc w:val="left"/>
      <w:pPr>
        <w:ind w:left="1938" w:hanging="122"/>
      </w:pPr>
      <w:rPr>
        <w:rFonts w:hint="default"/>
        <w:lang w:val="en-US" w:eastAsia="en-US" w:bidi="en-US"/>
      </w:rPr>
    </w:lvl>
  </w:abstractNum>
  <w:abstractNum w:abstractNumId="39" w15:restartNumberingAfterBreak="0">
    <w:nsid w:val="4A6E2BA2"/>
    <w:multiLevelType w:val="multilevel"/>
    <w:tmpl w:val="1F9E6E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7A129E"/>
    <w:multiLevelType w:val="multilevel"/>
    <w:tmpl w:val="E9982BF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4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5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7B6CFD"/>
    <w:multiLevelType w:val="multilevel"/>
    <w:tmpl w:val="6C649C2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2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6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8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60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928343">
    <w:abstractNumId w:val="41"/>
  </w:num>
  <w:num w:numId="2" w16cid:durableId="1530604555">
    <w:abstractNumId w:val="31"/>
  </w:num>
  <w:num w:numId="3" w16cid:durableId="816994711">
    <w:abstractNumId w:val="59"/>
  </w:num>
  <w:num w:numId="4" w16cid:durableId="115564576">
    <w:abstractNumId w:val="37"/>
  </w:num>
  <w:num w:numId="5" w16cid:durableId="1500730635">
    <w:abstractNumId w:val="46"/>
  </w:num>
  <w:num w:numId="6" w16cid:durableId="621041341">
    <w:abstractNumId w:val="45"/>
  </w:num>
  <w:num w:numId="7" w16cid:durableId="1869298303">
    <w:abstractNumId w:val="42"/>
  </w:num>
  <w:num w:numId="8" w16cid:durableId="1914192184">
    <w:abstractNumId w:val="13"/>
  </w:num>
  <w:num w:numId="9" w16cid:durableId="2068796162">
    <w:abstractNumId w:val="34"/>
  </w:num>
  <w:num w:numId="10" w16cid:durableId="1556577529">
    <w:abstractNumId w:val="57"/>
  </w:num>
  <w:num w:numId="11" w16cid:durableId="1108508228">
    <w:abstractNumId w:val="35"/>
  </w:num>
  <w:num w:numId="12" w16cid:durableId="538860446">
    <w:abstractNumId w:val="29"/>
  </w:num>
  <w:num w:numId="13" w16cid:durableId="238373086">
    <w:abstractNumId w:val="53"/>
  </w:num>
  <w:num w:numId="14" w16cid:durableId="1711104541">
    <w:abstractNumId w:val="10"/>
  </w:num>
  <w:num w:numId="15" w16cid:durableId="668560399">
    <w:abstractNumId w:val="47"/>
  </w:num>
  <w:num w:numId="16" w16cid:durableId="1341929209">
    <w:abstractNumId w:val="52"/>
  </w:num>
  <w:num w:numId="17" w16cid:durableId="370419455">
    <w:abstractNumId w:val="17"/>
  </w:num>
  <w:num w:numId="18" w16cid:durableId="833497185">
    <w:abstractNumId w:val="12"/>
  </w:num>
  <w:num w:numId="19" w16cid:durableId="1197158861">
    <w:abstractNumId w:val="9"/>
  </w:num>
  <w:num w:numId="20" w16cid:durableId="1244533565">
    <w:abstractNumId w:val="7"/>
  </w:num>
  <w:num w:numId="21" w16cid:durableId="2016572027">
    <w:abstractNumId w:val="6"/>
  </w:num>
  <w:num w:numId="22" w16cid:durableId="1945990688">
    <w:abstractNumId w:val="5"/>
  </w:num>
  <w:num w:numId="23" w16cid:durableId="1601372282">
    <w:abstractNumId w:val="4"/>
  </w:num>
  <w:num w:numId="24" w16cid:durableId="1296184708">
    <w:abstractNumId w:val="8"/>
  </w:num>
  <w:num w:numId="25" w16cid:durableId="1488665703">
    <w:abstractNumId w:val="3"/>
  </w:num>
  <w:num w:numId="26" w16cid:durableId="1219711430">
    <w:abstractNumId w:val="2"/>
  </w:num>
  <w:num w:numId="27" w16cid:durableId="261844926">
    <w:abstractNumId w:val="1"/>
  </w:num>
  <w:num w:numId="28" w16cid:durableId="1269312047">
    <w:abstractNumId w:val="0"/>
  </w:num>
  <w:num w:numId="29" w16cid:durableId="724985619">
    <w:abstractNumId w:val="51"/>
  </w:num>
  <w:num w:numId="30" w16cid:durableId="149136939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7838528">
    <w:abstractNumId w:val="19"/>
  </w:num>
  <w:num w:numId="32" w16cid:durableId="891303940">
    <w:abstractNumId w:val="28"/>
  </w:num>
  <w:num w:numId="33" w16cid:durableId="511644429">
    <w:abstractNumId w:val="18"/>
  </w:num>
  <w:num w:numId="34" w16cid:durableId="1962765722">
    <w:abstractNumId w:val="55"/>
  </w:num>
  <w:num w:numId="35" w16cid:durableId="261911674">
    <w:abstractNumId w:val="40"/>
  </w:num>
  <w:num w:numId="36" w16cid:durableId="374625346">
    <w:abstractNumId w:val="46"/>
  </w:num>
  <w:num w:numId="37" w16cid:durableId="1381904899">
    <w:abstractNumId w:val="56"/>
  </w:num>
  <w:num w:numId="38" w16cid:durableId="1160386601">
    <w:abstractNumId w:val="58"/>
  </w:num>
  <w:num w:numId="39" w16cid:durableId="1305238290">
    <w:abstractNumId w:val="27"/>
  </w:num>
  <w:num w:numId="40" w16cid:durableId="1860195704">
    <w:abstractNumId w:val="44"/>
  </w:num>
  <w:num w:numId="41" w16cid:durableId="1452091686">
    <w:abstractNumId w:val="26"/>
  </w:num>
  <w:num w:numId="42" w16cid:durableId="1326591465">
    <w:abstractNumId w:val="45"/>
  </w:num>
  <w:num w:numId="43" w16cid:durableId="1216887774">
    <w:abstractNumId w:val="42"/>
  </w:num>
  <w:num w:numId="44" w16cid:durableId="1801991957">
    <w:abstractNumId w:val="13"/>
  </w:num>
  <w:num w:numId="45" w16cid:durableId="2083024812">
    <w:abstractNumId w:val="60"/>
  </w:num>
  <w:num w:numId="46" w16cid:durableId="1452632678">
    <w:abstractNumId w:val="34"/>
  </w:num>
  <w:num w:numId="47" w16cid:durableId="1236282896">
    <w:abstractNumId w:val="49"/>
  </w:num>
  <w:num w:numId="48" w16cid:durableId="1377242842">
    <w:abstractNumId w:val="61"/>
  </w:num>
  <w:num w:numId="49" w16cid:durableId="197596185">
    <w:abstractNumId w:val="54"/>
  </w:num>
  <w:num w:numId="50" w16cid:durableId="1690063616">
    <w:abstractNumId w:val="50"/>
  </w:num>
  <w:num w:numId="51" w16cid:durableId="2061048142">
    <w:abstractNumId w:val="32"/>
  </w:num>
  <w:num w:numId="52" w16cid:durableId="858391331">
    <w:abstractNumId w:val="30"/>
  </w:num>
  <w:num w:numId="53" w16cid:durableId="998731954">
    <w:abstractNumId w:val="33"/>
  </w:num>
  <w:num w:numId="54" w16cid:durableId="504365803">
    <w:abstractNumId w:val="16"/>
  </w:num>
  <w:num w:numId="55" w16cid:durableId="751049705">
    <w:abstractNumId w:val="23"/>
  </w:num>
  <w:num w:numId="56" w16cid:durableId="2052420573">
    <w:abstractNumId w:val="21"/>
  </w:num>
  <w:num w:numId="57" w16cid:durableId="620041037">
    <w:abstractNumId w:val="24"/>
  </w:num>
  <w:num w:numId="58" w16cid:durableId="378820548">
    <w:abstractNumId w:val="48"/>
  </w:num>
  <w:num w:numId="59" w16cid:durableId="700203862">
    <w:abstractNumId w:val="36"/>
  </w:num>
  <w:num w:numId="60" w16cid:durableId="701831952">
    <w:abstractNumId w:val="20"/>
  </w:num>
  <w:num w:numId="61" w16cid:durableId="1095512413">
    <w:abstractNumId w:val="15"/>
  </w:num>
  <w:num w:numId="62" w16cid:durableId="1556238986">
    <w:abstractNumId w:val="11"/>
  </w:num>
  <w:num w:numId="63" w16cid:durableId="219631237">
    <w:abstractNumId w:val="57"/>
  </w:num>
  <w:num w:numId="64" w16cid:durableId="1630477702">
    <w:abstractNumId w:val="35"/>
  </w:num>
  <w:num w:numId="65" w16cid:durableId="1907718693">
    <w:abstractNumId w:val="29"/>
  </w:num>
  <w:num w:numId="66" w16cid:durableId="2101287784">
    <w:abstractNumId w:val="53"/>
  </w:num>
  <w:num w:numId="67" w16cid:durableId="38361369">
    <w:abstractNumId w:val="10"/>
  </w:num>
  <w:num w:numId="68" w16cid:durableId="54795430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683776281">
    <w:abstractNumId w:val="39"/>
  </w:num>
  <w:num w:numId="70" w16cid:durableId="2103529411">
    <w:abstractNumId w:val="25"/>
  </w:num>
  <w:num w:numId="71" w16cid:durableId="1002588750">
    <w:abstractNumId w:val="14"/>
  </w:num>
  <w:num w:numId="72" w16cid:durableId="179048350">
    <w:abstractNumId w:val="38"/>
  </w:num>
  <w:num w:numId="73" w16cid:durableId="359598558">
    <w:abstractNumId w:val="22"/>
  </w:num>
  <w:num w:numId="74" w16cid:durableId="430012011">
    <w:abstractNumId w:val="14"/>
  </w:num>
  <w:num w:numId="75" w16cid:durableId="546912609">
    <w:abstractNumId w:val="4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89"/>
    <w:rsid w:val="00013CD1"/>
    <w:rsid w:val="00020902"/>
    <w:rsid w:val="00020D74"/>
    <w:rsid w:val="00021EE1"/>
    <w:rsid w:val="00022E8C"/>
    <w:rsid w:val="00022E8F"/>
    <w:rsid w:val="00035908"/>
    <w:rsid w:val="000376F2"/>
    <w:rsid w:val="00040576"/>
    <w:rsid w:val="00041691"/>
    <w:rsid w:val="000472BE"/>
    <w:rsid w:val="000473B1"/>
    <w:rsid w:val="00051481"/>
    <w:rsid w:val="00073367"/>
    <w:rsid w:val="00073EEB"/>
    <w:rsid w:val="00083F78"/>
    <w:rsid w:val="00085CFF"/>
    <w:rsid w:val="000A0663"/>
    <w:rsid w:val="000A3C54"/>
    <w:rsid w:val="000F3A35"/>
    <w:rsid w:val="000F63A5"/>
    <w:rsid w:val="000F7783"/>
    <w:rsid w:val="001111B2"/>
    <w:rsid w:val="00112A36"/>
    <w:rsid w:val="00113EC9"/>
    <w:rsid w:val="00116714"/>
    <w:rsid w:val="001200FA"/>
    <w:rsid w:val="0013357F"/>
    <w:rsid w:val="00135CFA"/>
    <w:rsid w:val="001372A3"/>
    <w:rsid w:val="00144ECA"/>
    <w:rsid w:val="00147E4A"/>
    <w:rsid w:val="00150CBF"/>
    <w:rsid w:val="00155A00"/>
    <w:rsid w:val="00155B14"/>
    <w:rsid w:val="0016353E"/>
    <w:rsid w:val="0016377E"/>
    <w:rsid w:val="0016417E"/>
    <w:rsid w:val="00165012"/>
    <w:rsid w:val="00173C78"/>
    <w:rsid w:val="00174226"/>
    <w:rsid w:val="001762E8"/>
    <w:rsid w:val="001844B6"/>
    <w:rsid w:val="00196DE9"/>
    <w:rsid w:val="001A025C"/>
    <w:rsid w:val="001A47F6"/>
    <w:rsid w:val="001C676C"/>
    <w:rsid w:val="001D6B60"/>
    <w:rsid w:val="001E6B5C"/>
    <w:rsid w:val="001F0374"/>
    <w:rsid w:val="0020118C"/>
    <w:rsid w:val="002013C5"/>
    <w:rsid w:val="0020176A"/>
    <w:rsid w:val="00225077"/>
    <w:rsid w:val="00251C7D"/>
    <w:rsid w:val="00270BC0"/>
    <w:rsid w:val="00275C79"/>
    <w:rsid w:val="002822B9"/>
    <w:rsid w:val="00286589"/>
    <w:rsid w:val="00291B40"/>
    <w:rsid w:val="0029447F"/>
    <w:rsid w:val="002A5048"/>
    <w:rsid w:val="002A7D77"/>
    <w:rsid w:val="002B501F"/>
    <w:rsid w:val="002D6996"/>
    <w:rsid w:val="002E3DD6"/>
    <w:rsid w:val="002F3E0B"/>
    <w:rsid w:val="002F63D3"/>
    <w:rsid w:val="003041DD"/>
    <w:rsid w:val="00321C24"/>
    <w:rsid w:val="00327879"/>
    <w:rsid w:val="00334AA5"/>
    <w:rsid w:val="00337316"/>
    <w:rsid w:val="00343A35"/>
    <w:rsid w:val="00344F6C"/>
    <w:rsid w:val="00371C84"/>
    <w:rsid w:val="00372A7E"/>
    <w:rsid w:val="00373897"/>
    <w:rsid w:val="00390433"/>
    <w:rsid w:val="0039306B"/>
    <w:rsid w:val="003952D6"/>
    <w:rsid w:val="003B68D4"/>
    <w:rsid w:val="003C4545"/>
    <w:rsid w:val="003C5C3D"/>
    <w:rsid w:val="003E0124"/>
    <w:rsid w:val="003E5707"/>
    <w:rsid w:val="003F303C"/>
    <w:rsid w:val="0042327C"/>
    <w:rsid w:val="00427C8C"/>
    <w:rsid w:val="00443E38"/>
    <w:rsid w:val="00445D0D"/>
    <w:rsid w:val="00450D9A"/>
    <w:rsid w:val="004603DA"/>
    <w:rsid w:val="00477DE2"/>
    <w:rsid w:val="00495345"/>
    <w:rsid w:val="00496F44"/>
    <w:rsid w:val="004A0181"/>
    <w:rsid w:val="004A2C2D"/>
    <w:rsid w:val="004B0C0E"/>
    <w:rsid w:val="004B2144"/>
    <w:rsid w:val="004C1400"/>
    <w:rsid w:val="004D1FD7"/>
    <w:rsid w:val="004D518E"/>
    <w:rsid w:val="004D71CA"/>
    <w:rsid w:val="004E4091"/>
    <w:rsid w:val="004F47C3"/>
    <w:rsid w:val="005005FC"/>
    <w:rsid w:val="005013E7"/>
    <w:rsid w:val="00510943"/>
    <w:rsid w:val="005138AC"/>
    <w:rsid w:val="00521261"/>
    <w:rsid w:val="0052496F"/>
    <w:rsid w:val="00537EF7"/>
    <w:rsid w:val="00540104"/>
    <w:rsid w:val="00577AFE"/>
    <w:rsid w:val="00593820"/>
    <w:rsid w:val="0059565B"/>
    <w:rsid w:val="005966FF"/>
    <w:rsid w:val="005A5184"/>
    <w:rsid w:val="005A5E05"/>
    <w:rsid w:val="005D05C6"/>
    <w:rsid w:val="005D499A"/>
    <w:rsid w:val="00601E22"/>
    <w:rsid w:val="00603555"/>
    <w:rsid w:val="006075EC"/>
    <w:rsid w:val="00610FAA"/>
    <w:rsid w:val="006156CB"/>
    <w:rsid w:val="00621E60"/>
    <w:rsid w:val="00626146"/>
    <w:rsid w:val="00626CC3"/>
    <w:rsid w:val="00645E49"/>
    <w:rsid w:val="00677E8E"/>
    <w:rsid w:val="0068121B"/>
    <w:rsid w:val="006A0EFC"/>
    <w:rsid w:val="006A684E"/>
    <w:rsid w:val="006C110E"/>
    <w:rsid w:val="006D432E"/>
    <w:rsid w:val="006D4FDF"/>
    <w:rsid w:val="006F0EFA"/>
    <w:rsid w:val="006F4571"/>
    <w:rsid w:val="007139AB"/>
    <w:rsid w:val="00720041"/>
    <w:rsid w:val="00726134"/>
    <w:rsid w:val="00726E99"/>
    <w:rsid w:val="00733FD9"/>
    <w:rsid w:val="00737C91"/>
    <w:rsid w:val="00746ECF"/>
    <w:rsid w:val="007756DF"/>
    <w:rsid w:val="00790D0A"/>
    <w:rsid w:val="007A1F9D"/>
    <w:rsid w:val="007B3E76"/>
    <w:rsid w:val="007C070F"/>
    <w:rsid w:val="007D13BC"/>
    <w:rsid w:val="007F3AE3"/>
    <w:rsid w:val="007F44BD"/>
    <w:rsid w:val="007F56E7"/>
    <w:rsid w:val="007F5F35"/>
    <w:rsid w:val="00807282"/>
    <w:rsid w:val="008111C1"/>
    <w:rsid w:val="00817A0B"/>
    <w:rsid w:val="00854BB0"/>
    <w:rsid w:val="00856759"/>
    <w:rsid w:val="00862486"/>
    <w:rsid w:val="00880951"/>
    <w:rsid w:val="00885120"/>
    <w:rsid w:val="00887811"/>
    <w:rsid w:val="00897B77"/>
    <w:rsid w:val="008C469B"/>
    <w:rsid w:val="008D0289"/>
    <w:rsid w:val="008D480E"/>
    <w:rsid w:val="008E525B"/>
    <w:rsid w:val="008E7E55"/>
    <w:rsid w:val="009065C0"/>
    <w:rsid w:val="00925562"/>
    <w:rsid w:val="0093748C"/>
    <w:rsid w:val="009549FF"/>
    <w:rsid w:val="009569F7"/>
    <w:rsid w:val="009638AA"/>
    <w:rsid w:val="009645BA"/>
    <w:rsid w:val="00966365"/>
    <w:rsid w:val="009675EE"/>
    <w:rsid w:val="00977372"/>
    <w:rsid w:val="009B0288"/>
    <w:rsid w:val="009B14FC"/>
    <w:rsid w:val="009B74B3"/>
    <w:rsid w:val="009C0EBC"/>
    <w:rsid w:val="009C2E52"/>
    <w:rsid w:val="009C5353"/>
    <w:rsid w:val="009C7BA0"/>
    <w:rsid w:val="009D3E8A"/>
    <w:rsid w:val="009E389F"/>
    <w:rsid w:val="009E3BEB"/>
    <w:rsid w:val="009E7E91"/>
    <w:rsid w:val="009F2618"/>
    <w:rsid w:val="009F77BB"/>
    <w:rsid w:val="00A241A3"/>
    <w:rsid w:val="00A25FDE"/>
    <w:rsid w:val="00A55606"/>
    <w:rsid w:val="00A93BD9"/>
    <w:rsid w:val="00AA57A9"/>
    <w:rsid w:val="00AC450E"/>
    <w:rsid w:val="00AD45C4"/>
    <w:rsid w:val="00AE0AC6"/>
    <w:rsid w:val="00AE146D"/>
    <w:rsid w:val="00AE1E70"/>
    <w:rsid w:val="00AE7DF7"/>
    <w:rsid w:val="00AF174A"/>
    <w:rsid w:val="00B110ED"/>
    <w:rsid w:val="00B11430"/>
    <w:rsid w:val="00B16DD5"/>
    <w:rsid w:val="00B35074"/>
    <w:rsid w:val="00B37C8C"/>
    <w:rsid w:val="00B6145E"/>
    <w:rsid w:val="00B63180"/>
    <w:rsid w:val="00B7286A"/>
    <w:rsid w:val="00B81B0C"/>
    <w:rsid w:val="00BC6FD1"/>
    <w:rsid w:val="00C028E2"/>
    <w:rsid w:val="00C1446B"/>
    <w:rsid w:val="00C16C0E"/>
    <w:rsid w:val="00C257A7"/>
    <w:rsid w:val="00C26FA1"/>
    <w:rsid w:val="00C37FA1"/>
    <w:rsid w:val="00C43505"/>
    <w:rsid w:val="00C60BB4"/>
    <w:rsid w:val="00C727B3"/>
    <w:rsid w:val="00C72B1E"/>
    <w:rsid w:val="00C93D73"/>
    <w:rsid w:val="00C93E09"/>
    <w:rsid w:val="00CA45F5"/>
    <w:rsid w:val="00CB077C"/>
    <w:rsid w:val="00CD28EF"/>
    <w:rsid w:val="00CE3366"/>
    <w:rsid w:val="00CF4D72"/>
    <w:rsid w:val="00D02B32"/>
    <w:rsid w:val="00D047B6"/>
    <w:rsid w:val="00D24F7C"/>
    <w:rsid w:val="00D42DF4"/>
    <w:rsid w:val="00D4632D"/>
    <w:rsid w:val="00D4683C"/>
    <w:rsid w:val="00D46A1C"/>
    <w:rsid w:val="00D66F09"/>
    <w:rsid w:val="00D71F72"/>
    <w:rsid w:val="00D91837"/>
    <w:rsid w:val="00D9312F"/>
    <w:rsid w:val="00DA6841"/>
    <w:rsid w:val="00DB6495"/>
    <w:rsid w:val="00DC0DF1"/>
    <w:rsid w:val="00DD54DC"/>
    <w:rsid w:val="00DE1B2A"/>
    <w:rsid w:val="00DE4A7D"/>
    <w:rsid w:val="00E06A55"/>
    <w:rsid w:val="00E12C74"/>
    <w:rsid w:val="00E22D0E"/>
    <w:rsid w:val="00E34769"/>
    <w:rsid w:val="00E4183B"/>
    <w:rsid w:val="00E56EA8"/>
    <w:rsid w:val="00E619EE"/>
    <w:rsid w:val="00E70F9A"/>
    <w:rsid w:val="00E72083"/>
    <w:rsid w:val="00E92D31"/>
    <w:rsid w:val="00E96393"/>
    <w:rsid w:val="00EA0533"/>
    <w:rsid w:val="00EC0904"/>
    <w:rsid w:val="00EC694F"/>
    <w:rsid w:val="00EC6A47"/>
    <w:rsid w:val="00ED076A"/>
    <w:rsid w:val="00EE1C8C"/>
    <w:rsid w:val="00EE4FA1"/>
    <w:rsid w:val="00EE5C96"/>
    <w:rsid w:val="00F07674"/>
    <w:rsid w:val="00F263F0"/>
    <w:rsid w:val="00F30E92"/>
    <w:rsid w:val="00F3752B"/>
    <w:rsid w:val="00F42D22"/>
    <w:rsid w:val="00F474E1"/>
    <w:rsid w:val="00F518C6"/>
    <w:rsid w:val="00F70FE8"/>
    <w:rsid w:val="00F71C2F"/>
    <w:rsid w:val="00F806F2"/>
    <w:rsid w:val="00F817A1"/>
    <w:rsid w:val="00F878BE"/>
    <w:rsid w:val="00F93AD1"/>
    <w:rsid w:val="00FC6145"/>
    <w:rsid w:val="00FD28F1"/>
    <w:rsid w:val="00FE6EE4"/>
    <w:rsid w:val="00FF4D6A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668B877"/>
  <w15:chartTrackingRefBased/>
  <w15:docId w15:val="{59437FE0-D29A-4C26-BAED-8CC84E8A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39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39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39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39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39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39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39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39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39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42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67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43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44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45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46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47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48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49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34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40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35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66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65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60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50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60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51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52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53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60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54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55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59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60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56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57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58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62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64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63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15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16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val="en-US"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val="en-US"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val="en-US"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US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US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US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17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18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2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2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2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2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2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2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28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semiHidden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20176A"/>
    <w:pPr>
      <w:tabs>
        <w:tab w:val="left" w:pos="425"/>
        <w:tab w:val="right" w:leader="dot" w:pos="7920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113EC9"/>
    <w:pPr>
      <w:tabs>
        <w:tab w:val="left" w:pos="450"/>
        <w:tab w:val="right" w:leader="dot" w:pos="7920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113EC9"/>
    <w:pPr>
      <w:tabs>
        <w:tab w:val="left" w:pos="1134"/>
        <w:tab w:val="right" w:leader="dot" w:pos="7920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pPr>
      <w:tabs>
        <w:tab w:val="left" w:pos="1701"/>
        <w:tab w:val="right" w:leader="dot" w:pos="7920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pPr>
      <w:tabs>
        <w:tab w:val="left" w:pos="2610"/>
        <w:tab w:val="right" w:leader="dot" w:pos="7920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pPr>
      <w:tabs>
        <w:tab w:val="left" w:pos="3690"/>
        <w:tab w:val="right" w:leader="dot" w:pos="7920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pPr>
      <w:tabs>
        <w:tab w:val="left" w:pos="4950"/>
        <w:tab w:val="right" w:leader="dot" w:pos="7920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3E0124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38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37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40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40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40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33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40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31"/>
      </w:numPr>
    </w:pPr>
  </w:style>
  <w:style w:type="numbering" w:customStyle="1" w:styleId="NumbersAutoDouble">
    <w:name w:val="*Numbers Auto Double"/>
    <w:uiPriority w:val="99"/>
    <w:pPr>
      <w:numPr>
        <w:numId w:val="32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41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60"/>
      </w:numPr>
    </w:pPr>
  </w:style>
  <w:style w:type="numbering" w:customStyle="1" w:styleId="Bulletsingle">
    <w:name w:val="~Bullet single"/>
    <w:uiPriority w:val="99"/>
    <w:rsid w:val="00AE146D"/>
    <w:pPr>
      <w:numPr>
        <w:numId w:val="61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71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jpe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2.bin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mailto:mats.jansson2@dxc.com" TargetMode="External"/><Relationship Id="rId25" Type="http://schemas.openxmlformats.org/officeDocument/2006/relationships/hyperlink" Target="http://www.dxc.com/" TargetMode="External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s-sales-support@dxc.com" TargetMode="External"/><Relationship Id="rId24" Type="http://schemas.openxmlformats.org/officeDocument/2006/relationships/hyperlink" Target="mailto:michael.bassett@dxc.com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6.jp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mailto:kai.haberzettl@dxc.com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tefan.ceulemans@dxc.com" TargetMode="External"/><Relationship Id="rId22" Type="http://schemas.openxmlformats.org/officeDocument/2006/relationships/hyperlink" Target="mailto:laura.dahlberg@dxc.com" TargetMode="External"/><Relationship Id="rId27" Type="http://schemas.openxmlformats.org/officeDocument/2006/relationships/hyperlink" Target="http://www.dxc.com/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illing\AppData\Local\Temp\Temp1_DXC_Proposal_Word_052021.zip\Proposal_Word_052021\DXC_Proposal_US%20Letter_May20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12C0FD-8AD0-40EE-B4B7-9A6EE1031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DXC_Proposal_US Letter_May20_2021.dotx</Template>
  <TotalTime>51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DXC Technology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Dilling, Judith</dc:creator>
  <cp:keywords/>
  <dc:description/>
  <cp:lastModifiedBy>Bassett, Michael</cp:lastModifiedBy>
  <cp:revision>6</cp:revision>
  <cp:lastPrinted>2023-12-22T15:57:00Z</cp:lastPrinted>
  <dcterms:created xsi:type="dcterms:W3CDTF">2023-04-28T12:37:00Z</dcterms:created>
  <dcterms:modified xsi:type="dcterms:W3CDTF">2023-12-22T15:57:00Z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